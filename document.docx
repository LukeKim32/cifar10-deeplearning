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Pr="00530B24" w:rsidRDefault="00720BC0">
      <w:pPr>
        <w:jc w:val="right"/>
        <w:rPr>
          <w:rFonts w:ascii="HY헤드라인M" w:eastAsia="HY헤드라인M"/>
          <w:sz w:val="48"/>
          <w:szCs w:val="48"/>
          <w:lang w:eastAsia="ko-KR"/>
        </w:rPr>
      </w:pPr>
      <w:r>
        <w:rPr>
          <w:rFonts w:ascii="HY헤드라인M" w:eastAsia="HY헤드라인M" w:hint="eastAsia"/>
          <w:sz w:val="32"/>
          <w:lang w:eastAsia="ko-KR"/>
        </w:rPr>
        <w:t xml:space="preserve"> </w:t>
      </w:r>
      <w:r w:rsidRPr="00530B24">
        <w:rPr>
          <w:rFonts w:ascii="HY헤드라인M" w:eastAsia="HY헤드라인M" w:hint="eastAsia"/>
          <w:sz w:val="48"/>
          <w:szCs w:val="48"/>
          <w:lang w:eastAsia="ko-KR"/>
        </w:rPr>
        <w:t>과목 명</w:t>
      </w:r>
      <w:r w:rsidR="003B47A8" w:rsidRPr="00530B24">
        <w:rPr>
          <w:rFonts w:ascii="HY헤드라인M" w:eastAsia="HY헤드라인M"/>
          <w:sz w:val="48"/>
          <w:szCs w:val="48"/>
          <w:lang w:eastAsia="ko-KR"/>
        </w:rPr>
        <w:t xml:space="preserve">: </w:t>
      </w:r>
      <w:r w:rsidR="00BB1898">
        <w:rPr>
          <w:rFonts w:ascii="HY헤드라인M" w:eastAsia="HY헤드라인M" w:hint="eastAsia"/>
          <w:sz w:val="48"/>
          <w:szCs w:val="48"/>
          <w:lang w:eastAsia="ko-KR"/>
        </w:rPr>
        <w:t>시스템프로그래밍</w:t>
      </w:r>
    </w:p>
    <w:p w:rsidR="00530B24" w:rsidRPr="00530B24" w:rsidRDefault="00530B24">
      <w:pPr>
        <w:jc w:val="right"/>
        <w:rPr>
          <w:rFonts w:ascii="HY헤드라인M" w:eastAsia="HY헤드라인M"/>
          <w:sz w:val="24"/>
          <w:szCs w:val="24"/>
          <w:lang w:eastAsia="ko-KR"/>
        </w:rPr>
      </w:pPr>
      <w:r w:rsidRPr="00530B24">
        <w:rPr>
          <w:rFonts w:ascii="HY헤드라인M" w:eastAsia="HY헤드라인M" w:hint="eastAsia"/>
          <w:sz w:val="24"/>
          <w:szCs w:val="24"/>
          <w:lang w:eastAsia="ko-KR"/>
        </w:rPr>
        <w:t xml:space="preserve">담당 교수 명: </w:t>
      </w:r>
      <w:r w:rsidR="00DF52BE">
        <w:rPr>
          <w:rFonts w:ascii="HY헤드라인M" w:eastAsia="HY헤드라인M" w:hint="eastAsia"/>
          <w:sz w:val="24"/>
          <w:szCs w:val="24"/>
          <w:lang w:eastAsia="ko-KR"/>
        </w:rPr>
        <w:t>소 정 민</w:t>
      </w:r>
    </w:p>
    <w:p w:rsidR="003B47A8" w:rsidRDefault="00CE7811">
      <w:pPr>
        <w:pStyle w:val="a7"/>
        <w:spacing w:before="240"/>
        <w:jc w:val="right"/>
        <w:rPr>
          <w:rFonts w:ascii="돋움체" w:hAnsi="돋움체"/>
          <w:sz w:val="48"/>
          <w:lang w:eastAsia="ko-KR"/>
        </w:rPr>
      </w:pPr>
      <w:r>
        <w:rPr>
          <w:rFonts w:ascii="돋움체" w:hAnsi="돋움체" w:hint="eastAsia"/>
          <w:sz w:val="48"/>
          <w:lang w:eastAsia="ko-KR"/>
        </w:rPr>
        <w:t>&lt;&lt;</w:t>
      </w:r>
      <w:r w:rsidR="00720BC0">
        <w:rPr>
          <w:rFonts w:ascii="돋움체" w:hAnsi="돋움체" w:hint="eastAsia"/>
          <w:sz w:val="48"/>
          <w:lang w:eastAsia="ko-KR"/>
        </w:rPr>
        <w:t xml:space="preserve">Assignment </w:t>
      </w:r>
      <w:r w:rsidR="00CF1C8C">
        <w:rPr>
          <w:rFonts w:ascii="돋움체" w:hAnsi="돋움체" w:hint="eastAsia"/>
          <w:sz w:val="48"/>
          <w:lang w:eastAsia="ko-KR"/>
        </w:rPr>
        <w:t>5</w:t>
      </w:r>
      <w:r>
        <w:rPr>
          <w:rFonts w:ascii="돋움체" w:hAnsi="돋움체" w:hint="eastAsia"/>
          <w:sz w:val="48"/>
          <w:lang w:eastAsia="ko-KR"/>
        </w:rPr>
        <w:t>&gt;&gt;</w:t>
      </w:r>
    </w:p>
    <w:p w:rsidR="003B47A8" w:rsidRDefault="003B47A8">
      <w:pPr>
        <w:pStyle w:val="a7"/>
        <w:spacing w:before="240"/>
        <w:jc w:val="right"/>
        <w:rPr>
          <w:b/>
          <w:sz w:val="48"/>
          <w:lang w:eastAsia="ko-KR"/>
        </w:rPr>
      </w:pPr>
    </w:p>
    <w:p w:rsidR="003B47A8" w:rsidRDefault="003B47A8">
      <w:pPr>
        <w:pStyle w:val="a7"/>
        <w:spacing w:before="240"/>
        <w:jc w:val="right"/>
        <w:rPr>
          <w:b/>
          <w:sz w:val="48"/>
          <w:lang w:eastAsia="ko-KR"/>
        </w:rPr>
      </w:pPr>
    </w:p>
    <w:p w:rsidR="00530B24" w:rsidRDefault="00530B24">
      <w:pPr>
        <w:pStyle w:val="a7"/>
        <w:spacing w:before="240"/>
        <w:jc w:val="right"/>
        <w:rPr>
          <w:b/>
          <w:sz w:val="48"/>
          <w:lang w:eastAsia="ko-KR"/>
        </w:rPr>
      </w:pPr>
    </w:p>
    <w:p w:rsidR="00530B24" w:rsidRDefault="00530B24">
      <w:pPr>
        <w:pStyle w:val="a7"/>
        <w:spacing w:before="240"/>
        <w:jc w:val="right"/>
        <w:rPr>
          <w:b/>
          <w:sz w:val="48"/>
          <w:lang w:eastAsia="ko-KR"/>
        </w:rPr>
      </w:pPr>
    </w:p>
    <w:p w:rsidR="003B47A8" w:rsidRDefault="003B47A8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서강대학교</w:t>
      </w:r>
      <w:r>
        <w:rPr>
          <w:rFonts w:hint="eastAsia"/>
          <w:b/>
          <w:sz w:val="48"/>
          <w:lang w:eastAsia="ko-KR"/>
        </w:rPr>
        <w:t xml:space="preserve"> </w:t>
      </w:r>
      <w:r>
        <w:rPr>
          <w:rFonts w:hint="eastAsia"/>
          <w:b/>
          <w:sz w:val="48"/>
          <w:lang w:eastAsia="ko-KR"/>
        </w:rPr>
        <w:t>컴퓨터</w:t>
      </w:r>
      <w:r w:rsidR="009539C3">
        <w:rPr>
          <w:rFonts w:hint="eastAsia"/>
          <w:b/>
          <w:sz w:val="48"/>
          <w:lang w:eastAsia="ko-KR"/>
        </w:rPr>
        <w:t>공</w:t>
      </w:r>
      <w:r>
        <w:rPr>
          <w:rFonts w:hint="eastAsia"/>
          <w:b/>
          <w:sz w:val="48"/>
          <w:lang w:eastAsia="ko-KR"/>
        </w:rPr>
        <w:t>학과</w:t>
      </w:r>
    </w:p>
    <w:p w:rsidR="003B47A8" w:rsidRDefault="00CE7811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 w:rsidR="003640D6">
        <w:rPr>
          <w:rFonts w:hint="eastAsia"/>
          <w:b/>
          <w:sz w:val="48"/>
          <w:lang w:eastAsia="ko-KR"/>
        </w:rPr>
        <w:t>201</w:t>
      </w:r>
      <w:r w:rsidR="003640D6">
        <w:rPr>
          <w:b/>
          <w:sz w:val="48"/>
          <w:lang w:eastAsia="ko-KR"/>
        </w:rPr>
        <w:t>51529</w:t>
      </w:r>
      <w:r>
        <w:rPr>
          <w:rFonts w:hint="eastAsia"/>
          <w:b/>
          <w:sz w:val="48"/>
          <w:lang w:eastAsia="ko-KR"/>
        </w:rPr>
        <w:t>]</w:t>
      </w:r>
    </w:p>
    <w:p w:rsidR="003B47A8" w:rsidRDefault="00CE7811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 w:rsidR="003640D6">
        <w:rPr>
          <w:rFonts w:hint="eastAsia"/>
          <w:b/>
          <w:sz w:val="48"/>
          <w:lang w:eastAsia="ko-KR"/>
        </w:rPr>
        <w:t>김예찬</w:t>
      </w:r>
      <w:r>
        <w:rPr>
          <w:rFonts w:hint="eastAsia"/>
          <w:b/>
          <w:sz w:val="48"/>
          <w:lang w:eastAsia="ko-KR"/>
        </w:rPr>
        <w:t>]</w:t>
      </w:r>
    </w:p>
    <w:p w:rsidR="003B47A8" w:rsidRDefault="003B47A8">
      <w:pPr>
        <w:pStyle w:val="a8"/>
        <w:jc w:val="right"/>
        <w:rPr>
          <w:lang w:eastAsia="ko-KR"/>
        </w:rPr>
        <w:sectPr w:rsidR="003B47A8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</w:sectPr>
      </w:pPr>
    </w:p>
    <w:p w:rsidR="003B47A8" w:rsidRDefault="003B47A8">
      <w:pPr>
        <w:pStyle w:val="a4"/>
        <w:rPr>
          <w:lang w:eastAsia="ko-KR"/>
        </w:rPr>
      </w:pPr>
      <w:r>
        <w:rPr>
          <w:rFonts w:hint="eastAsia"/>
          <w:lang w:eastAsia="ko-KR"/>
        </w:rPr>
        <w:lastRenderedPageBreak/>
        <w:t>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</w:t>
      </w:r>
    </w:p>
    <w:p w:rsidR="000E5441" w:rsidRPr="00C55D66" w:rsidRDefault="003B47A8">
      <w:pPr>
        <w:pStyle w:val="10"/>
        <w:tabs>
          <w:tab w:val="left" w:pos="432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sz w:val="24"/>
          <w:szCs w:val="24"/>
        </w:rPr>
        <w:fldChar w:fldCharType="begin"/>
      </w:r>
      <w:r w:rsidRPr="00C55D66">
        <w:rPr>
          <w:rFonts w:ascii="바탕" w:hAnsi="바탕" w:cs="함초롬바탕"/>
          <w:sz w:val="24"/>
          <w:szCs w:val="24"/>
          <w:lang w:eastAsia="ko-KR"/>
        </w:rPr>
        <w:instrText xml:space="preserve"> TOC \o "1-3" </w:instrText>
      </w:r>
      <w:r w:rsidRPr="00C55D66">
        <w:rPr>
          <w:rFonts w:ascii="바탕" w:hAnsi="바탕" w:cs="함초롬바탕"/>
          <w:sz w:val="24"/>
          <w:szCs w:val="24"/>
        </w:rPr>
        <w:fldChar w:fldCharType="separate"/>
      </w:r>
      <w:r w:rsidR="000E5441" w:rsidRPr="000C2DEF">
        <w:rPr>
          <w:rFonts w:ascii="바탕" w:hAnsi="바탕" w:cs="함초롬바탕"/>
          <w:b/>
          <w:noProof/>
          <w:lang w:eastAsia="ko-KR"/>
        </w:rPr>
        <w:t>1.</w:t>
      </w:r>
      <w:r w:rsidR="000E5441"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ab/>
      </w:r>
      <w:r w:rsidR="000E5441" w:rsidRPr="000C2DEF">
        <w:rPr>
          <w:rFonts w:ascii="바탕" w:hAnsi="바탕" w:cs="함초롬바탕" w:hint="eastAsia"/>
          <w:b/>
          <w:noProof/>
          <w:lang w:eastAsia="ko-KR"/>
        </w:rPr>
        <w:t>프로그램</w:t>
      </w:r>
      <w:r w:rsidR="000E5441" w:rsidRPr="000C2DEF">
        <w:rPr>
          <w:rFonts w:ascii="바탕" w:hAnsi="바탕" w:cs="함초롬바탕"/>
          <w:b/>
          <w:noProof/>
          <w:lang w:eastAsia="ko-KR"/>
        </w:rPr>
        <w:t xml:space="preserve"> </w:t>
      </w:r>
      <w:r w:rsidR="000E5441" w:rsidRPr="000C2DEF">
        <w:rPr>
          <w:rFonts w:ascii="바탕" w:hAnsi="바탕" w:cs="함초롬바탕" w:hint="eastAsia"/>
          <w:b/>
          <w:noProof/>
          <w:lang w:eastAsia="ko-KR"/>
        </w:rPr>
        <w:t>개요</w:t>
      </w:r>
      <w:r w:rsidR="000E5441"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3</w:t>
      </w:r>
    </w:p>
    <w:p w:rsidR="000E5441" w:rsidRPr="00C55D66" w:rsidRDefault="000E5441">
      <w:pPr>
        <w:pStyle w:val="10"/>
        <w:tabs>
          <w:tab w:val="left" w:pos="432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0C2DEF">
        <w:rPr>
          <w:rFonts w:ascii="바탕" w:hAnsi="바탕" w:cs="함초롬바탕"/>
          <w:b/>
          <w:noProof/>
          <w:lang w:eastAsia="ko-KR"/>
        </w:rPr>
        <w:t>2.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ab/>
      </w:r>
      <w:r w:rsidRPr="000C2DEF">
        <w:rPr>
          <w:rFonts w:ascii="바탕" w:hAnsi="바탕" w:cs="함초롬바탕" w:hint="eastAsia"/>
          <w:b/>
          <w:noProof/>
          <w:lang w:eastAsia="ko-KR"/>
        </w:rPr>
        <w:t>프로그램</w:t>
      </w:r>
      <w:r w:rsidRPr="000C2DEF">
        <w:rPr>
          <w:rFonts w:ascii="바탕" w:hAnsi="바탕" w:cs="함초롬바탕"/>
          <w:b/>
          <w:noProof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noProof/>
          <w:lang w:eastAsia="ko-KR"/>
        </w:rPr>
        <w:t>설명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4</w:t>
      </w:r>
    </w:p>
    <w:p w:rsidR="000E5441" w:rsidRPr="00C55D66" w:rsidRDefault="000E5441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noProof/>
          <w:lang w:eastAsia="ko-KR"/>
        </w:rPr>
        <w:t>2.1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프로그램</w:t>
      </w:r>
      <w:r w:rsidRPr="00C55D66">
        <w:rPr>
          <w:rFonts w:ascii="바탕" w:hAnsi="바탕" w:cs="함초롬바탕"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noProof/>
          <w:lang w:eastAsia="ko-KR"/>
        </w:rPr>
        <w:t>흐름도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4</w:t>
      </w:r>
    </w:p>
    <w:p w:rsidR="000E5441" w:rsidRPr="00C55D66" w:rsidRDefault="000E5441">
      <w:pPr>
        <w:pStyle w:val="10"/>
        <w:tabs>
          <w:tab w:val="left" w:pos="432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0C2DEF">
        <w:rPr>
          <w:rFonts w:ascii="바탕" w:hAnsi="바탕" w:cs="함초롬바탕"/>
          <w:b/>
          <w:bCs/>
          <w:noProof/>
          <w:lang w:eastAsia="ko-KR"/>
        </w:rPr>
        <w:t>3.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ab/>
      </w:r>
      <w:r w:rsidRPr="000C2DEF">
        <w:rPr>
          <w:rFonts w:ascii="바탕" w:hAnsi="바탕" w:cs="함초롬바탕" w:hint="eastAsia"/>
          <w:b/>
          <w:bCs/>
          <w:noProof/>
          <w:lang w:eastAsia="ko-KR"/>
        </w:rPr>
        <w:t>모듈</w:t>
      </w:r>
      <w:r w:rsidRPr="000C2DEF">
        <w:rPr>
          <w:rFonts w:ascii="바탕" w:hAnsi="바탕" w:cs="함초롬바탕"/>
          <w:b/>
          <w:bCs/>
          <w:noProof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bCs/>
          <w:noProof/>
          <w:lang w:eastAsia="ko-KR"/>
        </w:rPr>
        <w:t>정의</w:t>
      </w:r>
      <w:r w:rsidR="00C55D66" w:rsidRPr="000C2DEF">
        <w:rPr>
          <w:rFonts w:ascii="바탕" w:hAnsi="바탕" w:cs="함초롬바탕" w:hint="eastAsia"/>
          <w:b/>
          <w:bCs/>
          <w:noProof/>
          <w:lang w:eastAsia="ko-KR"/>
        </w:rPr>
        <w:t xml:space="preserve"> 및 코드 분석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5</w:t>
      </w:r>
    </w:p>
    <w:p w:rsidR="000E5441" w:rsidRPr="00C55D66" w:rsidRDefault="000E5441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이름</w:t>
      </w:r>
      <w:r w:rsidR="00BC0BD5" w:rsidRPr="00C55D66">
        <w:rPr>
          <w:rFonts w:ascii="바탕" w:hAnsi="바탕" w:cs="함초롬바탕"/>
          <w:bCs/>
          <w:noProof/>
          <w:lang w:eastAsia="ko-KR"/>
        </w:rPr>
        <w:t xml:space="preserve"> :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Paramter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tuning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part</w:t>
      </w:r>
      <w:r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5</w:t>
      </w:r>
    </w:p>
    <w:p w:rsidR="000E5441" w:rsidRPr="00C55D66" w:rsidRDefault="000E5441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3.1.1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5</w:t>
      </w:r>
    </w:p>
    <w:p w:rsidR="000E5441" w:rsidRPr="00C55D66" w:rsidRDefault="000E5441" w:rsidP="007C6820">
      <w:pPr>
        <w:pStyle w:val="30"/>
        <w:rPr>
          <w:rFonts w:ascii="바탕" w:hAnsi="바탕" w:cs="함초롬바탕"/>
          <w:noProof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3.1.2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사용</w:t>
      </w:r>
      <w:r w:rsidRPr="00C55D66">
        <w:rPr>
          <w:rFonts w:ascii="바탕" w:hAnsi="바탕" w:cs="함초롬바탕"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noProof/>
          <w:lang w:eastAsia="ko-KR"/>
        </w:rPr>
        <w:t>변수</w:t>
      </w:r>
      <w:r w:rsidR="00115C08"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5</w:t>
      </w:r>
    </w:p>
    <w:p w:rsidR="000E5441" w:rsidRPr="00C55D66" w:rsidRDefault="000E5441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3.2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Plot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image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6</w:t>
      </w:r>
    </w:p>
    <w:p w:rsidR="000E5441" w:rsidRPr="00C55D66" w:rsidRDefault="000E5441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3.2.1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6</w:t>
      </w:r>
    </w:p>
    <w:p w:rsidR="000E5441" w:rsidRPr="00C55D66" w:rsidRDefault="000E5441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3.2.2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사용</w:t>
      </w:r>
      <w:r w:rsidRPr="00C55D66">
        <w:rPr>
          <w:rFonts w:ascii="바탕" w:hAnsi="바탕" w:cs="함초롬바탕"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noProof/>
          <w:lang w:eastAsia="ko-KR"/>
        </w:rPr>
        <w:t>변수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6</w:t>
      </w:r>
    </w:p>
    <w:p w:rsidR="000E5441" w:rsidRPr="00C55D66" w:rsidRDefault="000E5441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3.3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="0056380C" w:rsidRPr="00C55D66">
        <w:rPr>
          <w:rFonts w:ascii="바탕" w:hAnsi="바탕" w:cs="함초롬바탕"/>
          <w:bCs/>
          <w:noProof/>
          <w:lang w:eastAsia="ko-KR"/>
        </w:rPr>
        <w:t xml:space="preserve">: 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Dataset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load</w:t>
      </w:r>
      <w:r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6</w:t>
      </w:r>
    </w:p>
    <w:p w:rsidR="000E5441" w:rsidRPr="00C55D66" w:rsidRDefault="000E5441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3.3.1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6</w:t>
      </w:r>
    </w:p>
    <w:p w:rsidR="000E5441" w:rsidRPr="00C55D66" w:rsidRDefault="000E5441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3.3.2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noProof/>
          <w:lang w:eastAsia="ko-KR"/>
        </w:rPr>
        <w:t>사용변수</w:t>
      </w:r>
      <w:r w:rsidRPr="00C55D66">
        <w:rPr>
          <w:rFonts w:ascii="바탕" w:hAnsi="바탕" w:cs="함초롬바탕"/>
          <w:noProof/>
          <w:lang w:eastAsia="ko-KR"/>
        </w:rPr>
        <w:tab/>
      </w:r>
      <w:r w:rsidR="00A265EE" w:rsidRPr="00C55D66">
        <w:rPr>
          <w:rFonts w:ascii="바탕" w:hAnsi="바탕" w:cs="함초롬바탕"/>
          <w:noProof/>
          <w:lang w:eastAsia="ko-KR"/>
        </w:rPr>
        <w:t>6</w:t>
      </w:r>
    </w:p>
    <w:p w:rsidR="000E5441" w:rsidRPr="00C55D66" w:rsidRDefault="000E5441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3.4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Data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Preprocessing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1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(Reshaping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the</w:t>
      </w:r>
      <w:r w:rsidR="00F431F3"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="00F431F3" w:rsidRPr="00C55D66">
        <w:rPr>
          <w:rFonts w:ascii="바탕" w:hAnsi="바탕" w:cs="함초롬바탕" w:hint="eastAsia"/>
          <w:bCs/>
          <w:noProof/>
          <w:lang w:eastAsia="ko-KR"/>
        </w:rPr>
        <w:t>data)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7</w:t>
      </w:r>
    </w:p>
    <w:p w:rsidR="00F431F3" w:rsidRPr="00C55D66" w:rsidRDefault="000E5441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3.4.1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7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5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Data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Preprocessing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2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(Applying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one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hot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encoding)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8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5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="000C2DEF">
        <w:rPr>
          <w:rFonts w:ascii="바탕" w:hAnsi="바탕" w:cs="함초롬바탕" w:hint="eastAsia"/>
          <w:iCs/>
          <w:noProof/>
          <w:lang w:eastAsia="ko-KR"/>
        </w:rPr>
        <w:t xml:space="preserve">                                                                                                               8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6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Data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Preprocessing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1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(Reshaping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the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data)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8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6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="000C2DEF">
        <w:rPr>
          <w:rFonts w:ascii="바탕" w:hAnsi="바탕" w:cs="함초롬바탕" w:hint="eastAsia"/>
          <w:iCs/>
          <w:noProof/>
          <w:lang w:eastAsia="ko-KR"/>
        </w:rPr>
        <w:t xml:space="preserve">                    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7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Show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data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8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7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8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DNN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creation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(Add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layer)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8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8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="00C55D66">
        <w:rPr>
          <w:rFonts w:ascii="바탕" w:hAnsi="바탕" w:cs="함초롬바탕" w:hint="eastAsia"/>
          <w:iCs/>
          <w:noProof/>
          <w:lang w:eastAsia="ko-KR"/>
        </w:rPr>
        <w:t xml:space="preserve"> 및 퍼포먼스 개선 노력</w:t>
      </w:r>
      <w:r w:rsidR="000C2DEF">
        <w:rPr>
          <w:rFonts w:ascii="바탕" w:hAnsi="바탕" w:cs="함초롬바탕" w:hint="eastAsia"/>
          <w:iCs/>
          <w:noProof/>
          <w:lang w:eastAsia="ko-KR"/>
        </w:rPr>
        <w:t xml:space="preserve">                                                                                9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9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Visualization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16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9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iCs/>
          <w:noProof/>
          <w:lang w:eastAsia="ko-KR"/>
        </w:rPr>
        <w:t>기능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10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Optimizer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1</w:t>
      </w:r>
      <w:r w:rsidRPr="00C55D66">
        <w:rPr>
          <w:rFonts w:ascii="바탕" w:hAnsi="바탕" w:cs="함초롬바탕"/>
          <w:noProof/>
          <w:lang w:eastAsia="ko-KR"/>
        </w:rPr>
        <w:t>6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10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="00C55D66">
        <w:rPr>
          <w:rFonts w:ascii="바탕" w:hAnsi="바탕" w:cs="함초롬바탕"/>
          <w:iCs/>
          <w:noProof/>
          <w:lang w:eastAsia="ko-KR"/>
        </w:rPr>
        <w:t xml:space="preserve"> </w:t>
      </w:r>
      <w:r w:rsidR="00C55D66">
        <w:rPr>
          <w:rFonts w:ascii="바탕" w:hAnsi="바탕" w:cs="함초롬바탕" w:hint="eastAsia"/>
          <w:iCs/>
          <w:noProof/>
          <w:lang w:eastAsia="ko-KR"/>
        </w:rPr>
        <w:t>기능 및 퍼포먼스 개선 노력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="000C2DEF">
        <w:rPr>
          <w:rFonts w:ascii="바탕" w:hAnsi="바탕" w:cs="함초롬바탕" w:hint="eastAsia"/>
          <w:iCs/>
          <w:noProof/>
          <w:lang w:eastAsia="ko-KR"/>
        </w:rPr>
        <w:t>16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11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Compilation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19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11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="00C55D66">
        <w:rPr>
          <w:rFonts w:ascii="바탕" w:hAnsi="바탕" w:cs="함초롬바탕"/>
          <w:iCs/>
          <w:noProof/>
          <w:lang w:eastAsia="ko-KR"/>
        </w:rPr>
        <w:t xml:space="preserve"> </w:t>
      </w:r>
      <w:r w:rsid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="000C2DEF">
        <w:rPr>
          <w:rFonts w:ascii="바탕" w:hAnsi="바탕" w:cs="함초롬바탕" w:hint="eastAsia"/>
          <w:iCs/>
          <w:noProof/>
          <w:lang w:eastAsia="ko-KR"/>
        </w:rPr>
        <w:t>19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12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Training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20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12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="00C55D66">
        <w:rPr>
          <w:rFonts w:ascii="바탕" w:hAnsi="바탕" w:cs="함초롬바탕"/>
          <w:iCs/>
          <w:noProof/>
          <w:lang w:eastAsia="ko-KR"/>
        </w:rPr>
        <w:t xml:space="preserve"> </w:t>
      </w:r>
      <w:r w:rsid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="000C2DEF">
        <w:rPr>
          <w:rFonts w:ascii="바탕" w:hAnsi="바탕" w:cs="함초롬바탕" w:hint="eastAsia"/>
          <w:iCs/>
          <w:noProof/>
          <w:lang w:eastAsia="ko-KR"/>
        </w:rPr>
        <w:t>20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13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evaluation</w:t>
      </w:r>
      <w:r w:rsidR="000C2DEF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21</w:t>
      </w:r>
    </w:p>
    <w:p w:rsidR="00F431F3" w:rsidRPr="00C55D66" w:rsidRDefault="00F431F3" w:rsidP="00F431F3">
      <w:pPr>
        <w:pStyle w:val="30"/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13</w:t>
      </w:r>
      <w:r w:rsidRPr="00C55D66">
        <w:rPr>
          <w:rFonts w:ascii="바탕" w:hAnsi="바탕" w:cs="함초롬바탕"/>
          <w:iCs/>
          <w:noProof/>
          <w:lang w:eastAsia="ko-KR"/>
        </w:rPr>
        <w:t>.1</w:t>
      </w:r>
      <w:r w:rsidR="00C55D66">
        <w:rPr>
          <w:rFonts w:ascii="바탕" w:hAnsi="바탕" w:cs="함초롬바탕"/>
          <w:iCs/>
          <w:noProof/>
          <w:lang w:eastAsia="ko-KR"/>
        </w:rPr>
        <w:t xml:space="preserve"> </w:t>
      </w:r>
      <w:r w:rsidR="00C55D66">
        <w:rPr>
          <w:rFonts w:ascii="바탕" w:hAnsi="바탕" w:cs="함초롬바탕" w:hint="eastAsia"/>
          <w:iCs/>
          <w:noProof/>
          <w:lang w:eastAsia="ko-KR"/>
        </w:rPr>
        <w:t>기능 및 비교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="000C2DEF">
        <w:rPr>
          <w:rFonts w:ascii="바탕" w:hAnsi="바탕" w:cs="함초롬바탕" w:hint="eastAsia"/>
          <w:iCs/>
          <w:noProof/>
          <w:lang w:eastAsia="ko-KR"/>
        </w:rPr>
        <w:t>21</w:t>
      </w:r>
    </w:p>
    <w:p w:rsidR="00F431F3" w:rsidRPr="00C55D66" w:rsidRDefault="00F431F3" w:rsidP="00F431F3">
      <w:pPr>
        <w:pStyle w:val="20"/>
        <w:tabs>
          <w:tab w:val="left" w:pos="1000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C55D66">
        <w:rPr>
          <w:rFonts w:ascii="바탕" w:hAnsi="바탕" w:cs="함초롬바탕"/>
          <w:bCs/>
          <w:noProof/>
          <w:lang w:eastAsia="ko-KR"/>
        </w:rPr>
        <w:t>3.</w:t>
      </w:r>
      <w:r w:rsidRPr="00C55D66">
        <w:rPr>
          <w:rFonts w:ascii="바탕" w:hAnsi="바탕" w:cs="함초롬바탕" w:hint="eastAsia"/>
          <w:bCs/>
          <w:noProof/>
          <w:lang w:eastAsia="ko-KR"/>
        </w:rPr>
        <w:t>1</w:t>
      </w:r>
      <w:r w:rsidRPr="00C55D66">
        <w:rPr>
          <w:rFonts w:ascii="바탕" w:hAnsi="바탕" w:cs="함초롬바탕"/>
          <w:bCs/>
          <w:noProof/>
          <w:lang w:eastAsia="ko-KR"/>
        </w:rPr>
        <w:t>4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Pr="00C55D66">
        <w:rPr>
          <w:rFonts w:ascii="바탕" w:hAnsi="바탕" w:cs="함초롬바탕" w:hint="eastAsia"/>
          <w:bCs/>
          <w:noProof/>
          <w:lang w:eastAsia="ko-KR"/>
        </w:rPr>
        <w:t>모듈이름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: </w:t>
      </w:r>
      <w:r w:rsidRPr="00C55D66">
        <w:rPr>
          <w:rFonts w:ascii="바탕" w:hAnsi="바탕" w:cs="함초롬바탕" w:hint="eastAsia"/>
          <w:bCs/>
          <w:noProof/>
          <w:lang w:eastAsia="ko-KR"/>
        </w:rPr>
        <w:t>Model</w:t>
      </w:r>
      <w:r w:rsidRPr="00C55D66">
        <w:rPr>
          <w:rFonts w:ascii="바탕" w:hAnsi="바탕" w:cs="함초롬바탕"/>
          <w:bCs/>
          <w:noProof/>
          <w:lang w:eastAsia="ko-KR"/>
        </w:rPr>
        <w:t xml:space="preserve"> </w:t>
      </w:r>
      <w:r w:rsidRPr="00C55D66">
        <w:rPr>
          <w:rFonts w:ascii="바탕" w:hAnsi="바탕" w:cs="함초롬바탕" w:hint="eastAsia"/>
          <w:bCs/>
          <w:noProof/>
          <w:lang w:eastAsia="ko-KR"/>
        </w:rPr>
        <w:t>prediction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22</w:t>
      </w:r>
    </w:p>
    <w:p w:rsidR="00A265EE" w:rsidRPr="00C55D66" w:rsidRDefault="00F431F3" w:rsidP="00F431F3">
      <w:pPr>
        <w:pStyle w:val="30"/>
        <w:rPr>
          <w:rFonts w:ascii="바탕" w:hAnsi="바탕" w:cs="함초롬바탕"/>
          <w:bCs/>
          <w:noProof/>
          <w:lang w:eastAsia="ko-KR"/>
        </w:rPr>
      </w:pPr>
      <w:r w:rsidRPr="00C55D66">
        <w:rPr>
          <w:rFonts w:ascii="바탕" w:hAnsi="바탕" w:cs="함초롬바탕"/>
          <w:iCs/>
          <w:noProof/>
          <w:lang w:eastAsia="ko-KR"/>
        </w:rPr>
        <w:t>3.</w:t>
      </w:r>
      <w:r w:rsidRPr="00C55D66">
        <w:rPr>
          <w:rFonts w:ascii="바탕" w:hAnsi="바탕" w:cs="함초롬바탕" w:hint="eastAsia"/>
          <w:iCs/>
          <w:noProof/>
          <w:lang w:eastAsia="ko-KR"/>
        </w:rPr>
        <w:t>1</w:t>
      </w:r>
      <w:r w:rsidRPr="00C55D66">
        <w:rPr>
          <w:rFonts w:ascii="바탕" w:hAnsi="바탕" w:cs="함초롬바탕"/>
          <w:iCs/>
          <w:noProof/>
          <w:lang w:eastAsia="ko-KR"/>
        </w:rPr>
        <w:t>4.1</w:t>
      </w:r>
      <w:r w:rsidR="00C55D66">
        <w:rPr>
          <w:rFonts w:ascii="바탕" w:hAnsi="바탕" w:cs="함초롬바탕"/>
          <w:iCs/>
          <w:noProof/>
          <w:lang w:eastAsia="ko-KR"/>
        </w:rPr>
        <w:t xml:space="preserve"> </w:t>
      </w:r>
      <w:r w:rsidR="00C55D66">
        <w:rPr>
          <w:rFonts w:ascii="바탕" w:hAnsi="바탕" w:cs="함초롬바탕" w:hint="eastAsia"/>
          <w:iCs/>
          <w:noProof/>
          <w:lang w:eastAsia="ko-KR"/>
        </w:rPr>
        <w:t>기능</w:t>
      </w:r>
      <w:r w:rsidRPr="00C55D66">
        <w:rPr>
          <w:rFonts w:ascii="바탕" w:hAnsi="바탕" w:cs="함초롬바탕"/>
          <w:noProof/>
          <w:kern w:val="2"/>
          <w:szCs w:val="24"/>
          <w:lang w:eastAsia="ko-KR"/>
        </w:rPr>
        <w:tab/>
      </w:r>
      <w:r w:rsidR="000C2DEF">
        <w:rPr>
          <w:rFonts w:ascii="바탕" w:hAnsi="바탕" w:cs="함초롬바탕" w:hint="eastAsia"/>
          <w:iCs/>
          <w:noProof/>
          <w:lang w:eastAsia="ko-KR"/>
        </w:rPr>
        <w:t>23</w:t>
      </w:r>
    </w:p>
    <w:p w:rsidR="003368EB" w:rsidRPr="00C55D66" w:rsidRDefault="003368EB" w:rsidP="003368EB">
      <w:pPr>
        <w:pStyle w:val="30"/>
        <w:tabs>
          <w:tab w:val="clear" w:pos="1440"/>
          <w:tab w:val="left" w:pos="448"/>
        </w:tabs>
        <w:ind w:left="0"/>
        <w:rPr>
          <w:rFonts w:ascii="바탕" w:hAnsi="바탕" w:cs="함초롬바탕"/>
          <w:bCs/>
          <w:noProof/>
          <w:lang w:eastAsia="ko-KR"/>
        </w:rPr>
      </w:pPr>
    </w:p>
    <w:p w:rsidR="003368EB" w:rsidRPr="00C55D66" w:rsidRDefault="00A265EE" w:rsidP="003368EB">
      <w:pPr>
        <w:pStyle w:val="30"/>
        <w:tabs>
          <w:tab w:val="clear" w:pos="1440"/>
        </w:tabs>
        <w:ind w:left="0"/>
        <w:rPr>
          <w:rFonts w:ascii="바탕" w:hAnsi="바탕" w:cs="함초롬바탕"/>
          <w:bCs/>
          <w:noProof/>
          <w:lang w:eastAsia="ko-KR"/>
        </w:rPr>
      </w:pPr>
      <w:r w:rsidRPr="000C2DEF">
        <w:rPr>
          <w:rFonts w:ascii="바탕" w:hAnsi="바탕" w:cs="함초롬바탕"/>
          <w:b/>
          <w:bCs/>
          <w:noProof/>
          <w:lang w:eastAsia="ko-KR"/>
        </w:rPr>
        <w:t>4</w:t>
      </w:r>
      <w:r w:rsidR="003368EB" w:rsidRPr="000C2DEF">
        <w:rPr>
          <w:rFonts w:ascii="바탕" w:hAnsi="바탕" w:cs="함초롬바탕" w:hint="eastAsia"/>
          <w:b/>
          <w:bCs/>
          <w:noProof/>
          <w:lang w:eastAsia="ko-KR"/>
        </w:rPr>
        <w:t>.</w:t>
      </w:r>
      <w:r w:rsidR="003368EB" w:rsidRPr="000C2DEF">
        <w:rPr>
          <w:rFonts w:ascii="바탕" w:hAnsi="바탕" w:cs="함초롬바탕"/>
          <w:b/>
          <w:bCs/>
          <w:noProof/>
          <w:lang w:eastAsia="ko-KR"/>
        </w:rPr>
        <w:t xml:space="preserve">     </w:t>
      </w:r>
      <w:r w:rsidR="00EC5113"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코드</w:t>
      </w:r>
      <w:r w:rsidR="00EC5113"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24</w:t>
      </w:r>
    </w:p>
    <w:p w:rsidR="00EC5113" w:rsidRPr="00C55D66" w:rsidRDefault="003368EB" w:rsidP="003368EB">
      <w:pPr>
        <w:pStyle w:val="10"/>
        <w:tabs>
          <w:tab w:val="left" w:pos="432"/>
        </w:tabs>
        <w:rPr>
          <w:rFonts w:ascii="바탕" w:hAnsi="바탕" w:cs="함초롬바탕"/>
          <w:noProof/>
          <w:kern w:val="2"/>
          <w:szCs w:val="24"/>
          <w:lang w:eastAsia="ko-KR"/>
        </w:rPr>
      </w:pPr>
      <w:r w:rsidRPr="000C2DEF">
        <w:rPr>
          <w:rFonts w:ascii="바탕" w:hAnsi="바탕" w:cs="함초롬바탕" w:hint="eastAsia"/>
          <w:b/>
          <w:bCs/>
          <w:noProof/>
          <w:lang w:eastAsia="ko-KR"/>
        </w:rPr>
        <w:t>5</w:t>
      </w:r>
      <w:r w:rsidRPr="000C2DEF">
        <w:rPr>
          <w:rFonts w:ascii="바탕" w:hAnsi="바탕" w:cs="함초롬바탕"/>
          <w:b/>
          <w:bCs/>
          <w:noProof/>
          <w:lang w:eastAsia="ko-KR"/>
        </w:rPr>
        <w:t>.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ab/>
      </w:r>
      <w:r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Appendix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-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Model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training</w:t>
      </w:r>
      <w:r w:rsidRPr="000C2DEF">
        <w:rPr>
          <w:rFonts w:ascii="바탕" w:hAnsi="바탕" w:cs="함초롬바탕"/>
          <w:b/>
          <w:noProof/>
          <w:kern w:val="2"/>
          <w:szCs w:val="24"/>
          <w:lang w:eastAsia="ko-KR"/>
        </w:rPr>
        <w:t xml:space="preserve"> </w:t>
      </w:r>
      <w:r w:rsidRPr="000C2DEF">
        <w:rPr>
          <w:rFonts w:ascii="바탕" w:hAnsi="바탕" w:cs="함초롬바탕" w:hint="eastAsia"/>
          <w:b/>
          <w:noProof/>
          <w:kern w:val="2"/>
          <w:szCs w:val="24"/>
          <w:lang w:eastAsia="ko-KR"/>
        </w:rPr>
        <w:t>record</w:t>
      </w:r>
      <w:r w:rsidRPr="00C55D66">
        <w:rPr>
          <w:rFonts w:ascii="바탕" w:hAnsi="바탕" w:cs="함초롬바탕"/>
          <w:noProof/>
          <w:lang w:eastAsia="ko-KR"/>
        </w:rPr>
        <w:tab/>
      </w:r>
      <w:r w:rsidR="000C2DEF">
        <w:rPr>
          <w:rFonts w:ascii="바탕" w:hAnsi="바탕" w:cs="함초롬바탕" w:hint="eastAsia"/>
          <w:noProof/>
          <w:lang w:eastAsia="ko-KR"/>
        </w:rPr>
        <w:t>28</w:t>
      </w:r>
    </w:p>
    <w:p w:rsidR="003B47A8" w:rsidRPr="00C55D66" w:rsidRDefault="003B47A8" w:rsidP="00115C08">
      <w:pPr>
        <w:pStyle w:val="a4"/>
        <w:jc w:val="left"/>
        <w:rPr>
          <w:rFonts w:ascii="바탕" w:hAnsi="바탕" w:cs="함초롬바탕"/>
          <w:lang w:eastAsia="ko-KR"/>
        </w:rPr>
      </w:pPr>
      <w:r w:rsidRPr="00C55D66">
        <w:rPr>
          <w:rFonts w:ascii="바탕" w:hAnsi="바탕" w:cs="함초롬바탕"/>
          <w:sz w:val="24"/>
          <w:szCs w:val="24"/>
        </w:rPr>
        <w:fldChar w:fldCharType="end"/>
      </w:r>
      <w:r w:rsidRPr="00C55D66">
        <w:rPr>
          <w:rFonts w:ascii="바탕" w:hAnsi="바탕" w:cs="함초롬바탕"/>
          <w:lang w:eastAsia="ko-KR"/>
        </w:rPr>
        <w:br w:type="page"/>
      </w:r>
    </w:p>
    <w:p w:rsidR="00BB1898" w:rsidRPr="00EB3930" w:rsidRDefault="00CE7811" w:rsidP="00B30C80">
      <w:pPr>
        <w:pStyle w:val="1"/>
        <w:rPr>
          <w:rFonts w:ascii="한컴산뜻돋움" w:eastAsia="한컴산뜻돋움" w:hAnsi="한컴산뜻돋움"/>
          <w:lang w:eastAsia="ko-KR"/>
        </w:rPr>
      </w:pPr>
      <w:bookmarkStart w:id="0" w:name="_Toc130041400"/>
      <w:r w:rsidRPr="00EB3930">
        <w:rPr>
          <w:rFonts w:ascii="한컴산뜻돋움" w:eastAsia="한컴산뜻돋움" w:hAnsi="한컴산뜻돋움" w:hint="eastAsia"/>
          <w:sz w:val="28"/>
          <w:szCs w:val="28"/>
          <w:lang w:eastAsia="ko-KR"/>
        </w:rPr>
        <w:lastRenderedPageBreak/>
        <w:t>프로그램 개요</w:t>
      </w:r>
      <w:bookmarkEnd w:id="0"/>
    </w:p>
    <w:p w:rsidR="00CE7811" w:rsidRPr="00EB3930" w:rsidRDefault="00CF1C8C" w:rsidP="00CF1C8C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Machine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Learning을 이해하기 위해 TensorFlow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기반의 Keras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모듈을 이용해 DNN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을 만들어 CIFAR-10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data를 바탕으로 image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recognition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모델을 만든다.</w:t>
      </w:r>
      <w:r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="00633537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 xml:space="preserve">적절한 </w:t>
      </w:r>
      <w:r w:rsidR="008F4173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하이퍼 파라미터</w:t>
      </w:r>
      <w:r w:rsidR="00633537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 xml:space="preserve"> 설정과</w:t>
      </w:r>
      <w:r w:rsidR="008F4173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 xml:space="preserve"> layer</w:t>
      </w:r>
      <w:r w:rsidR="00633537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 xml:space="preserve"> 설정,</w:t>
      </w:r>
      <w:r w:rsidR="00633537"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="00633537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Optimizer</w:t>
      </w:r>
      <w:r w:rsidR="00633537"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="00633537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선택에 따라</w:t>
      </w:r>
      <w:r w:rsidR="008F4173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 xml:space="preserve"> 원하는 수준(75%</w:t>
      </w:r>
      <w:r w:rsidR="008F4173" w:rsidRPr="00EB3930">
        <w:rPr>
          <w:rFonts w:ascii="한컴산뜻돋움" w:eastAsia="한컴산뜻돋움" w:hAnsi="한컴산뜻돋움"/>
          <w:sz w:val="24"/>
          <w:szCs w:val="24"/>
          <w:lang w:eastAsia="ko-KR"/>
        </w:rPr>
        <w:t xml:space="preserve"> </w:t>
      </w:r>
      <w:r w:rsidR="008F4173"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이상)의 accuracy를 획득한다.</w:t>
      </w:r>
    </w:p>
    <w:p w:rsidR="003B47A8" w:rsidRPr="00EB3930" w:rsidRDefault="00CE7811" w:rsidP="00A42703">
      <w:pPr>
        <w:pStyle w:val="1"/>
        <w:rPr>
          <w:rFonts w:ascii="한컴산뜻돋움" w:eastAsia="한컴산뜻돋움" w:hAnsi="한컴산뜻돋움"/>
          <w:sz w:val="28"/>
          <w:szCs w:val="28"/>
        </w:rPr>
      </w:pPr>
      <w:bookmarkStart w:id="1" w:name="_Toc130041401"/>
      <w:bookmarkStart w:id="2" w:name="OLE_LINK4"/>
      <w:r w:rsidRPr="00EB3930">
        <w:rPr>
          <w:rFonts w:ascii="한컴산뜻돋움" w:eastAsia="한컴산뜻돋움" w:hAnsi="한컴산뜻돋움" w:hint="eastAsia"/>
          <w:sz w:val="28"/>
          <w:szCs w:val="28"/>
          <w:lang w:eastAsia="ko-KR"/>
        </w:rPr>
        <w:t>프로그램 설명</w:t>
      </w:r>
      <w:bookmarkEnd w:id="1"/>
    </w:p>
    <w:p w:rsidR="003B47A8" w:rsidRPr="00EB3930" w:rsidRDefault="00593B35" w:rsidP="003842A2">
      <w:pPr>
        <w:pStyle w:val="2"/>
        <w:rPr>
          <w:rFonts w:ascii="한컴산뜻돋움" w:eastAsia="한컴산뜻돋움" w:hAnsi="한컴산뜻돋움"/>
          <w:sz w:val="24"/>
          <w:szCs w:val="24"/>
          <w:lang w:eastAsia="ko-KR"/>
        </w:rPr>
      </w:pPr>
      <w:bookmarkStart w:id="3" w:name="_Toc130041402"/>
      <w:bookmarkEnd w:id="2"/>
      <w:r w:rsidRPr="00EB3930">
        <w:rPr>
          <w:rFonts w:ascii="한컴산뜻돋움" w:eastAsia="한컴산뜻돋움" w:hAnsi="한컴산뜻돋움" w:hint="eastAsia"/>
          <w:sz w:val="24"/>
          <w:szCs w:val="24"/>
          <w:lang w:eastAsia="ko-KR"/>
        </w:rPr>
        <w:t>프로그램 흐름도</w:t>
      </w:r>
      <w:bookmarkEnd w:id="3"/>
    </w:p>
    <w:p w:rsidR="008F4173" w:rsidRPr="00EB3930" w:rsidRDefault="008F4173" w:rsidP="00555812">
      <w:pPr>
        <w:rPr>
          <w:rFonts w:ascii="한컴산뜻돋움" w:eastAsia="한컴산뜻돋움" w:hAnsi="한컴산뜻돋움"/>
          <w:lang w:eastAsia="ko-KR"/>
        </w:rPr>
      </w:pPr>
    </w:p>
    <w:p w:rsidR="00452AE9" w:rsidRPr="00EB3930" w:rsidRDefault="00452AE9" w:rsidP="00633537">
      <w:pPr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noProof/>
          <w:lang w:eastAsia="ko-KR"/>
        </w:rPr>
        <w:drawing>
          <wp:inline distT="0" distB="0" distL="0" distR="0">
            <wp:extent cx="2512337" cy="52832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NN 흐름도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39" cy="52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E9" w:rsidRPr="00EB3930" w:rsidRDefault="00452AE9" w:rsidP="00633537">
      <w:pPr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noProof/>
          <w:lang w:eastAsia="ko-KR"/>
        </w:rPr>
        <w:lastRenderedPageBreak/>
        <w:drawing>
          <wp:inline distT="0" distB="0" distL="0" distR="0">
            <wp:extent cx="2648233" cy="3536950"/>
            <wp:effectExtent l="0" t="0" r="0" b="635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NN 흐름도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540" cy="35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8" w:rsidRDefault="003B47A8" w:rsidP="00555812">
      <w:pPr>
        <w:pStyle w:val="af3"/>
        <w:ind w:firstLine="720"/>
        <w:rPr>
          <w:rFonts w:ascii="한컴산뜻돋움" w:eastAsia="한컴산뜻돋움" w:hAnsi="한컴산뜻돋움"/>
        </w:rPr>
      </w:pPr>
      <w:r w:rsidRPr="00EB3930">
        <w:rPr>
          <w:rFonts w:ascii="한컴산뜻돋움" w:eastAsia="한컴산뜻돋움" w:hAnsi="한컴산뜻돋움" w:hint="eastAsia"/>
        </w:rPr>
        <w:t xml:space="preserve">그림 </w:t>
      </w:r>
      <w:r w:rsidRPr="00EB3930">
        <w:rPr>
          <w:rFonts w:ascii="한컴산뜻돋움" w:eastAsia="한컴산뜻돋움" w:hAnsi="한컴산뜻돋움"/>
        </w:rPr>
        <w:fldChar w:fldCharType="begin"/>
      </w:r>
      <w:r w:rsidRPr="00EB3930">
        <w:rPr>
          <w:rFonts w:ascii="한컴산뜻돋움" w:eastAsia="한컴산뜻돋움" w:hAnsi="한컴산뜻돋움"/>
        </w:rPr>
        <w:instrText xml:space="preserve"> </w:instrText>
      </w:r>
      <w:r w:rsidRPr="00EB3930">
        <w:rPr>
          <w:rFonts w:ascii="한컴산뜻돋움" w:eastAsia="한컴산뜻돋움" w:hAnsi="한컴산뜻돋움" w:hint="eastAsia"/>
        </w:rPr>
        <w:instrText>SEQ 그림 \* ARABIC</w:instrText>
      </w:r>
      <w:r w:rsidRPr="00EB3930">
        <w:rPr>
          <w:rFonts w:ascii="한컴산뜻돋움" w:eastAsia="한컴산뜻돋움" w:hAnsi="한컴산뜻돋움"/>
        </w:rPr>
        <w:instrText xml:space="preserve"> </w:instrText>
      </w:r>
      <w:r w:rsidRPr="00EB3930">
        <w:rPr>
          <w:rFonts w:ascii="한컴산뜻돋움" w:eastAsia="한컴산뜻돋움" w:hAnsi="한컴산뜻돋움"/>
        </w:rPr>
        <w:fldChar w:fldCharType="separate"/>
      </w:r>
      <w:r w:rsidR="00290642" w:rsidRPr="00EB3930">
        <w:rPr>
          <w:rFonts w:ascii="한컴산뜻돋움" w:eastAsia="한컴산뜻돋움" w:hAnsi="한컴산뜻돋움"/>
          <w:noProof/>
        </w:rPr>
        <w:t>1</w:t>
      </w:r>
      <w:r w:rsidRPr="00EB3930">
        <w:rPr>
          <w:rFonts w:ascii="한컴산뜻돋움" w:eastAsia="한컴산뜻돋움" w:hAnsi="한컴산뜻돋움"/>
        </w:rPr>
        <w:fldChar w:fldCharType="end"/>
      </w:r>
      <w:r w:rsidRPr="00EB3930">
        <w:rPr>
          <w:rFonts w:ascii="한컴산뜻돋움" w:eastAsia="한컴산뜻돋움" w:hAnsi="한컴산뜻돋움" w:hint="eastAsia"/>
        </w:rPr>
        <w:t xml:space="preserve">&gt; </w:t>
      </w:r>
      <w:r w:rsidR="008F4173" w:rsidRPr="00EB3930">
        <w:rPr>
          <w:rFonts w:ascii="한컴산뜻돋움" w:eastAsia="한컴산뜻돋움" w:hAnsi="한컴산뜻돋움" w:hint="eastAsia"/>
        </w:rPr>
        <w:t>DNN</w:t>
      </w:r>
      <w:r w:rsidR="008F4173" w:rsidRPr="00EB3930">
        <w:rPr>
          <w:rFonts w:ascii="한컴산뜻돋움" w:eastAsia="한컴산뜻돋움" w:hAnsi="한컴산뜻돋움"/>
        </w:rPr>
        <w:t xml:space="preserve"> </w:t>
      </w:r>
      <w:r w:rsidR="008F4173" w:rsidRPr="00EB3930">
        <w:rPr>
          <w:rFonts w:ascii="한컴산뜻돋움" w:eastAsia="한컴산뜻돋움" w:hAnsi="한컴산뜻돋움" w:hint="eastAsia"/>
        </w:rPr>
        <w:t>model</w:t>
      </w:r>
      <w:r w:rsidR="008F4173" w:rsidRPr="00EB3930">
        <w:rPr>
          <w:rFonts w:ascii="한컴산뜻돋움" w:eastAsia="한컴산뜻돋움" w:hAnsi="한컴산뜻돋움"/>
        </w:rPr>
        <w:t xml:space="preserve"> </w:t>
      </w:r>
      <w:r w:rsidR="008F4173" w:rsidRPr="00EB3930">
        <w:rPr>
          <w:rFonts w:ascii="한컴산뜻돋움" w:eastAsia="한컴산뜻돋움" w:hAnsi="한컴산뜻돋움" w:hint="eastAsia"/>
        </w:rPr>
        <w:t>layer</w:t>
      </w:r>
    </w:p>
    <w:p w:rsidR="00EB3930" w:rsidRPr="00EB3930" w:rsidRDefault="00EB3930" w:rsidP="00EB3930">
      <w:pPr>
        <w:rPr>
          <w:lang w:eastAsia="ko-KR"/>
        </w:rPr>
      </w:pPr>
    </w:p>
    <w:p w:rsidR="001F69A5" w:rsidRPr="00EB3930" w:rsidRDefault="00555812" w:rsidP="00927661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lang w:eastAsia="ko-KR"/>
        </w:rPr>
        <w:tab/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CIFAR-10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set을 input으로 하는 DNN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model에 layer을 쌓아 놓은 것이다.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필터의 크기 3*3,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 xml:space="preserve">개수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48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개인 Convolution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layer을 이용해,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 xml:space="preserve">input과 크기가 동일한 output을 필터의 개수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48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개만큼,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지역적인 특징들을 뽑아내서 만든다.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이를 Vanishing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Gradient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problem이 있는 sigmoid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function을 방지하기 위해 ReLU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activation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function을 거친 뒤,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다시 previous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convolution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layer과 동일한 layer을 거친다.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이렇게 2번 필터링 된 input을 Max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Pooling을 이용해 주요한 특징만을 뽑아낸 뒤,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Dropout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layer을 거쳐 Overfitting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문제와,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1F69A5" w:rsidRPr="00EB3930">
        <w:rPr>
          <w:rFonts w:ascii="한컴산뜻돋움" w:eastAsia="한컴산뜻돋움" w:hAnsi="한컴산뜻돋움" w:hint="eastAsia"/>
          <w:lang w:eastAsia="ko-KR"/>
        </w:rPr>
        <w:t>특정 뉴런에 특징이 집중되지 않도록 처리해준다.</w:t>
      </w:r>
      <w:r w:rsidR="001F69A5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115C08" w:rsidRPr="00EB3930" w:rsidRDefault="001F69A5" w:rsidP="001F69A5">
      <w:pPr>
        <w:ind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여기까지의 과정을 1번 더 반복한 뒤,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layer로의 출력을 위해,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2차원 모델을 1차원 모델로 변환해주는 Flatten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거친다.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다시 이를 512개의 뉴런과 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된 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layer를 ReLU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거쳐 마지막으로 Dropout을 해준다.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Image의 class의 총 개수,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다시 말해 출력 뉴런은 10개가 되어야 하므로,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마지막 hidden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layer의 뉴런과 최종 10개의 뉴런을 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connect해주는 layer을 쌓고,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이미지의 상대적인 확률을 평가하는 softmax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record를 이용</w:t>
      </w:r>
      <w:r w:rsidR="004C4C02" w:rsidRPr="00EB3930">
        <w:rPr>
          <w:rFonts w:ascii="한컴산뜻돋움" w:eastAsia="한컴산뜻돋움" w:hAnsi="한컴산뜻돋움" w:hint="eastAsia"/>
          <w:lang w:eastAsia="ko-KR"/>
        </w:rPr>
        <w:t>해 Image</w:t>
      </w:r>
      <w:r w:rsidR="004C4C0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C4C02" w:rsidRPr="00EB3930">
        <w:rPr>
          <w:rFonts w:ascii="한컴산뜻돋움" w:eastAsia="한컴산뜻돋움" w:hAnsi="한컴산뜻돋움" w:hint="eastAsia"/>
          <w:lang w:eastAsia="ko-KR"/>
        </w:rPr>
        <w:t>recognition</w:t>
      </w:r>
      <w:r w:rsidR="004C4C0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C4C02" w:rsidRPr="00EB3930">
        <w:rPr>
          <w:rFonts w:ascii="한컴산뜻돋움" w:eastAsia="한컴산뜻돋움" w:hAnsi="한컴산뜻돋움" w:hint="eastAsia"/>
          <w:lang w:eastAsia="ko-KR"/>
        </w:rPr>
        <w:t>모델을 완성한다.</w:t>
      </w:r>
    </w:p>
    <w:p w:rsidR="00850A80" w:rsidRPr="00EB3930" w:rsidRDefault="00850A80" w:rsidP="00927661">
      <w:pPr>
        <w:rPr>
          <w:rFonts w:ascii="한컴산뜻돋움" w:eastAsia="한컴산뜻돋움" w:hAnsi="한컴산뜻돋움"/>
          <w:lang w:eastAsia="ko-KR"/>
        </w:rPr>
      </w:pPr>
    </w:p>
    <w:p w:rsidR="00850A80" w:rsidRPr="00EB3930" w:rsidRDefault="00850A80" w:rsidP="00927661">
      <w:pPr>
        <w:rPr>
          <w:rFonts w:ascii="한컴산뜻돋움" w:eastAsia="한컴산뜻돋움" w:hAnsi="한컴산뜻돋움"/>
          <w:b/>
          <w:noProof/>
          <w:lang w:eastAsia="ko-KR"/>
        </w:rPr>
      </w:pPr>
    </w:p>
    <w:p w:rsidR="00850A80" w:rsidRPr="00EB3930" w:rsidRDefault="00850A80" w:rsidP="00927661">
      <w:pPr>
        <w:rPr>
          <w:rFonts w:ascii="한컴산뜻돋움" w:eastAsia="한컴산뜻돋움" w:hAnsi="한컴산뜻돋움"/>
          <w:lang w:eastAsia="ko-KR"/>
        </w:rPr>
      </w:pPr>
    </w:p>
    <w:p w:rsidR="004C4C02" w:rsidRPr="00EB3930" w:rsidRDefault="00CE7811" w:rsidP="004C4C02">
      <w:pPr>
        <w:pStyle w:val="1"/>
        <w:rPr>
          <w:rFonts w:ascii="한컴산뜻돋움" w:eastAsia="한컴산뜻돋움" w:hAnsi="한컴산뜻돋움"/>
          <w:bCs/>
          <w:sz w:val="28"/>
          <w:lang w:eastAsia="ko-KR"/>
        </w:rPr>
      </w:pPr>
      <w:bookmarkStart w:id="4" w:name="_Toc130041403"/>
      <w:r w:rsidRPr="00EB3930">
        <w:rPr>
          <w:rFonts w:ascii="한컴산뜻돋움" w:eastAsia="한컴산뜻돋움" w:hAnsi="한컴산뜻돋움" w:hint="eastAsia"/>
          <w:bCs/>
          <w:sz w:val="28"/>
          <w:lang w:eastAsia="ko-KR"/>
        </w:rPr>
        <w:lastRenderedPageBreak/>
        <w:t>모듈 정의</w:t>
      </w:r>
      <w:bookmarkEnd w:id="4"/>
      <w:r w:rsidR="007F1843" w:rsidRPr="00EB3930">
        <w:rPr>
          <w:rFonts w:ascii="한컴산뜻돋움" w:eastAsia="한컴산뜻돋움" w:hAnsi="한컴산뜻돋움" w:hint="eastAsia"/>
          <w:bCs/>
          <w:sz w:val="28"/>
          <w:lang w:eastAsia="ko-KR"/>
        </w:rPr>
        <w:t xml:space="preserve"> 및 코드 분석</w:t>
      </w:r>
    </w:p>
    <w:p w:rsidR="003B47A8" w:rsidRPr="00EB3930" w:rsidRDefault="00CE7811" w:rsidP="00D6407C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bookmarkStart w:id="5" w:name="_Toc130041404"/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모듈 이름</w:t>
      </w:r>
      <w:r w:rsidR="004A7A99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:</w:t>
      </w:r>
      <w:bookmarkEnd w:id="5"/>
      <w:r w:rsidR="00C42D67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7F184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Parameter</w:t>
      </w:r>
      <w:r w:rsidR="007F1843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7F184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tuning</w:t>
      </w:r>
      <w:r w:rsidR="007F1843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7F184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part</w:t>
      </w:r>
    </w:p>
    <w:p w:rsidR="007F1843" w:rsidRPr="00EB3930" w:rsidRDefault="007F1843" w:rsidP="007F184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06FA36C4" wp14:editId="0CA31C05">
            <wp:extent cx="2350185" cy="14986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021" cy="15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9E" w:rsidRPr="00EB3930" w:rsidRDefault="00CE7811" w:rsidP="00F7599E">
      <w:pPr>
        <w:pStyle w:val="3"/>
        <w:rPr>
          <w:rFonts w:ascii="한컴산뜻돋움" w:eastAsia="한컴산뜻돋움" w:hAnsi="한컴산뜻돋움"/>
          <w:i w:val="0"/>
          <w:lang w:eastAsia="ko-KR"/>
        </w:rPr>
      </w:pPr>
      <w:bookmarkStart w:id="6" w:name="_Toc130041405"/>
      <w:r w:rsidRPr="00EB3930">
        <w:rPr>
          <w:rFonts w:ascii="한컴산뜻돋움" w:eastAsia="한컴산뜻돋움" w:hAnsi="한컴산뜻돋움" w:hint="eastAsia"/>
          <w:i w:val="0"/>
          <w:lang w:eastAsia="ko-KR"/>
        </w:rPr>
        <w:t>기능</w:t>
      </w:r>
      <w:bookmarkEnd w:id="6"/>
      <w:r w:rsidR="00F7599E" w:rsidRPr="00EB3930">
        <w:rPr>
          <w:rFonts w:ascii="한컴산뜻돋움" w:eastAsia="한컴산뜻돋움" w:hAnsi="한컴산뜻돋움" w:hint="eastAsia"/>
          <w:i w:val="0"/>
          <w:lang w:eastAsia="ko-KR"/>
        </w:rPr>
        <w:t xml:space="preserve"> </w:t>
      </w:r>
    </w:p>
    <w:p w:rsidR="002706A4" w:rsidRDefault="007F1843" w:rsidP="00115C08">
      <w:pPr>
        <w:ind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Machine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learning의 환경설정 hyper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parameter인 epoch,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rate와 batch</w:t>
      </w:r>
      <w:r w:rsidR="00AC2D95" w:rsidRPr="00EB3930">
        <w:rPr>
          <w:rFonts w:ascii="한컴산뜻돋움" w:eastAsia="한컴산뜻돋움" w:hAnsi="한컴산뜻돋움" w:hint="eastAsia"/>
          <w:lang w:eastAsia="ko-KR"/>
        </w:rPr>
        <w:t>_size</w:t>
      </w:r>
      <w:r w:rsidRPr="00EB3930">
        <w:rPr>
          <w:rFonts w:ascii="한컴산뜻돋움" w:eastAsia="한컴산뜻돋움" w:hAnsi="한컴산뜻돋움" w:hint="eastAsia"/>
          <w:lang w:eastAsia="ko-KR"/>
        </w:rPr>
        <w:t>와 최종 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recognition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class의 개수인 num_classes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변수를 설정한다.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 xml:space="preserve"> 적절한 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parameter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초기값 설정은 굉장히 중요한데,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이는 Overfitting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문제 및 local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minimum에서 탈출하지 못하는 문제를 발생시킬 수도 있고,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결과적으로 적절히 train된 Model을 생성해내지 못할 수도 있다.</w:t>
      </w:r>
    </w:p>
    <w:p w:rsidR="00EB3930" w:rsidRPr="00EB3930" w:rsidRDefault="00EB3930" w:rsidP="00115C08">
      <w:pPr>
        <w:ind w:firstLine="720"/>
        <w:rPr>
          <w:rFonts w:ascii="한컴산뜻돋움" w:eastAsia="한컴산뜻돋움" w:hAnsi="한컴산뜻돋움"/>
          <w:lang w:eastAsia="ko-KR"/>
        </w:rPr>
      </w:pPr>
    </w:p>
    <w:p w:rsidR="009A020A" w:rsidRPr="00EB3930" w:rsidRDefault="00CE7811" w:rsidP="009A020A">
      <w:pPr>
        <w:pStyle w:val="3"/>
        <w:rPr>
          <w:rFonts w:ascii="한컴산뜻돋움" w:eastAsia="한컴산뜻돋움" w:hAnsi="한컴산뜻돋움"/>
          <w:i w:val="0"/>
          <w:sz w:val="24"/>
          <w:szCs w:val="24"/>
          <w:lang w:eastAsia="ko-KR"/>
        </w:rPr>
      </w:pPr>
      <w:bookmarkStart w:id="7" w:name="_Toc130041406"/>
      <w:r w:rsidRPr="00EB3930">
        <w:rPr>
          <w:rFonts w:ascii="한컴산뜻돋움" w:eastAsia="한컴산뜻돋움" w:hAnsi="한컴산뜻돋움" w:hint="eastAsia"/>
          <w:i w:val="0"/>
          <w:lang w:eastAsia="ko-KR"/>
        </w:rPr>
        <w:t>사용 변수</w:t>
      </w:r>
      <w:bookmarkStart w:id="8" w:name="_Toc130041407"/>
      <w:bookmarkEnd w:id="7"/>
      <w:r w:rsidR="002F195B" w:rsidRPr="00EB3930">
        <w:rPr>
          <w:rFonts w:ascii="한컴산뜻돋움" w:eastAsia="한컴산뜻돋움" w:hAnsi="한컴산뜻돋움" w:hint="eastAsia"/>
          <w:i w:val="0"/>
          <w:lang w:eastAsia="ko-KR"/>
        </w:rPr>
        <w:t xml:space="preserve">             </w:t>
      </w:r>
    </w:p>
    <w:p w:rsidR="004B2D9F" w:rsidRDefault="007F1843" w:rsidP="002E3183">
      <w:pPr>
        <w:pStyle w:val="af7"/>
        <w:numPr>
          <w:ilvl w:val="0"/>
          <w:numId w:val="22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Epoch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한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set을 training할 횟수로,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model에 </w:t>
      </w:r>
      <w:r w:rsidR="00AC2D95" w:rsidRPr="00EB3930">
        <w:rPr>
          <w:rFonts w:ascii="한컴산뜻돋움" w:eastAsia="한컴산뜻돋움" w:hAnsi="한컴산뜻돋움" w:hint="eastAsia"/>
          <w:lang w:eastAsia="ko-KR"/>
        </w:rPr>
        <w:t>외부적으로 이용되는 hyper</w:t>
      </w:r>
      <w:r w:rsidR="00AC2D9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C2D95" w:rsidRPr="00EB3930">
        <w:rPr>
          <w:rFonts w:ascii="한컴산뜻돋움" w:eastAsia="한컴산뜻돋움" w:hAnsi="한컴산뜻돋움" w:hint="eastAsia"/>
          <w:lang w:eastAsia="ko-KR"/>
        </w:rPr>
        <w:t>parameter이다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.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이번 프로젝트에서 epoch의 크기는 learning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rate에 맞추어 적절하게 적게 설정하였는데,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epoch을 늘리면 training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sample에 대한 accuracy가 높아지지만 실제 test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set에서 accuracy가 정체되는 overfitting이 발생하였다.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Overfitting을 해결하기 위해 Dropout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방식,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Convolutional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0067A" w:rsidRPr="00EB3930">
        <w:rPr>
          <w:rFonts w:ascii="한컴산뜻돋움" w:eastAsia="한컴산뜻돋움" w:hAnsi="한컴산뜻돋움" w:hint="eastAsia"/>
          <w:lang w:eastAsia="ko-KR"/>
        </w:rPr>
        <w:t>layer의 뉴런의 개수를 줄이는 방법 등을 이용하였고 자세한 설명은 해당 모듈 부분</w:t>
      </w:r>
      <w:r w:rsidR="005C1CE8" w:rsidRPr="00EB3930">
        <w:rPr>
          <w:rFonts w:ascii="한컴산뜻돋움" w:eastAsia="한컴산뜻돋움" w:hAnsi="한컴산뜻돋움" w:hint="eastAsia"/>
          <w:lang w:eastAsia="ko-KR"/>
        </w:rPr>
        <w:t xml:space="preserve"> 참조.</w:t>
      </w:r>
    </w:p>
    <w:p w:rsidR="00D424E2" w:rsidRPr="00EB3930" w:rsidRDefault="00D424E2" w:rsidP="00D424E2">
      <w:pPr>
        <w:pStyle w:val="af7"/>
        <w:ind w:leftChars="0" w:left="760"/>
        <w:rPr>
          <w:rFonts w:ascii="한컴산뜻돋움" w:eastAsia="한컴산뜻돋움" w:hAnsi="한컴산뜻돋움"/>
          <w:lang w:eastAsia="ko-KR"/>
        </w:rPr>
      </w:pPr>
    </w:p>
    <w:p w:rsidR="0030067A" w:rsidRPr="00EB3930" w:rsidRDefault="00AC2D95" w:rsidP="002E3183">
      <w:pPr>
        <w:pStyle w:val="af7"/>
        <w:numPr>
          <w:ilvl w:val="0"/>
          <w:numId w:val="22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Machine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Learning의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weight,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bias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update에 이용되는 수치이다.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rate가 너무 클 경우,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속도는 빠르지만 weight의 최적값을 찾기가 힘들고,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반대로 너무 작을 경우 최적값을 찾을 확률은 높지만,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속도가 너무 느리기에 적절한 값 설정이 중요한 변수,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hyper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parameter이다.</w:t>
      </w:r>
      <w:r w:rsidR="0030067A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B4506E" w:rsidRPr="00EB3930" w:rsidRDefault="0030067A" w:rsidP="0030067A">
      <w:pPr>
        <w:pStyle w:val="af7"/>
        <w:ind w:leftChars="0" w:left="76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이번 프로젝트에서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 xml:space="preserve">Optimizer가 SGD일 때 </w:t>
      </w:r>
      <w:r w:rsidRPr="00EB3930">
        <w:rPr>
          <w:rFonts w:ascii="한컴산뜻돋움" w:eastAsia="한컴산뜻돋움" w:hAnsi="한컴산뜻돋움" w:hint="eastAsia"/>
          <w:lang w:eastAsia="ko-KR"/>
        </w:rPr>
        <w:t>0.03보다 큰 값으로 설정하였을 때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speed는 빨랐지만,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model의 accuracy가 더 이상 향상되지 않아 overfitting이 발생하였고,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0.026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근사치로 설정하였을 경우,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speed가 너무 느렸기에 그 중간인 0.285로 설정하게 되었다.</w:t>
      </w:r>
    </w:p>
    <w:p w:rsidR="00335773" w:rsidRDefault="00335773" w:rsidP="0030067A">
      <w:pPr>
        <w:pStyle w:val="af7"/>
        <w:ind w:leftChars="0" w:left="76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Optimizer로 Adam을 선택했을 때 </w:t>
      </w:r>
      <w:r w:rsidR="00D424E2">
        <w:rPr>
          <w:rFonts w:ascii="한컴산뜻돋움" w:eastAsia="한컴산뜻돋움" w:hAnsi="한컴산뜻돋움" w:hint="eastAsia"/>
          <w:lang w:eastAsia="ko-KR"/>
        </w:rPr>
        <w:t xml:space="preserve">권장 default값인 </w:t>
      </w:r>
      <w:r w:rsidRPr="00EB3930">
        <w:rPr>
          <w:rFonts w:ascii="한컴산뜻돋움" w:eastAsia="한컴산뜻돋움" w:hAnsi="한컴산뜻돋움" w:hint="eastAsia"/>
          <w:lang w:eastAsia="ko-KR"/>
        </w:rPr>
        <w:t>0.001로 설정하였다.</w:t>
      </w:r>
    </w:p>
    <w:p w:rsidR="00D424E2" w:rsidRPr="00EB3930" w:rsidRDefault="00D424E2" w:rsidP="0030067A">
      <w:pPr>
        <w:pStyle w:val="af7"/>
        <w:ind w:leftChars="0" w:left="760"/>
        <w:rPr>
          <w:rFonts w:ascii="한컴산뜻돋움" w:eastAsia="한컴산뜻돋움" w:hAnsi="한컴산뜻돋움"/>
          <w:lang w:eastAsia="ko-KR"/>
        </w:rPr>
      </w:pPr>
    </w:p>
    <w:p w:rsidR="00B4506E" w:rsidRDefault="00AC2D95" w:rsidP="002E3183">
      <w:pPr>
        <w:pStyle w:val="af7"/>
        <w:numPr>
          <w:ilvl w:val="0"/>
          <w:numId w:val="22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batch_size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한 번에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input을 몇 개나 넣을지 정하는 변수로,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하나의 data씩 모델에 넣어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이용해 weight,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bias를 조정하기엔 시간적 부담이 크기에,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동시에 여러 input을 넣어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weight와 bias를 조정하기 위한 방법론을 지원하는 변수이다.</w:t>
      </w:r>
    </w:p>
    <w:p w:rsidR="00D424E2" w:rsidRPr="00EB3930" w:rsidRDefault="00D424E2" w:rsidP="00D424E2">
      <w:pPr>
        <w:pStyle w:val="af7"/>
        <w:ind w:leftChars="0" w:left="760"/>
        <w:rPr>
          <w:rFonts w:ascii="한컴산뜻돋움" w:eastAsia="한컴산뜻돋움" w:hAnsi="한컴산뜻돋움"/>
          <w:lang w:eastAsia="ko-KR"/>
        </w:rPr>
      </w:pPr>
    </w:p>
    <w:p w:rsidR="004D5FC4" w:rsidRDefault="00AC2D95" w:rsidP="004D5FC4">
      <w:pPr>
        <w:pStyle w:val="af7"/>
        <w:numPr>
          <w:ilvl w:val="0"/>
          <w:numId w:val="22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num_classes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91477" w:rsidRPr="00EB3930">
        <w:rPr>
          <w:rFonts w:ascii="한컴산뜻돋움" w:eastAsia="한컴산뜻돋움" w:hAnsi="한컴산뜻돋움" w:hint="eastAsia"/>
          <w:lang w:eastAsia="ko-KR"/>
        </w:rPr>
        <w:t>Image</w:t>
      </w:r>
      <w:r w:rsidR="00A91477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91477" w:rsidRPr="00EB3930">
        <w:rPr>
          <w:rFonts w:ascii="한컴산뜻돋움" w:eastAsia="한컴산뜻돋움" w:hAnsi="한컴산뜻돋움" w:hint="eastAsia"/>
          <w:lang w:eastAsia="ko-KR"/>
        </w:rPr>
        <w:t>recognition의 최종 결과 class들의 개수이다.</w:t>
      </w:r>
    </w:p>
    <w:p w:rsidR="008C6BF3" w:rsidRPr="008C6BF3" w:rsidRDefault="008C6BF3" w:rsidP="008C6BF3">
      <w:pPr>
        <w:rPr>
          <w:rFonts w:ascii="한컴산뜻돋움" w:eastAsia="한컴산뜻돋움" w:hAnsi="한컴산뜻돋움" w:hint="eastAsia"/>
          <w:lang w:eastAsia="ko-KR"/>
        </w:rPr>
      </w:pPr>
    </w:p>
    <w:p w:rsidR="00CE7811" w:rsidRPr="00EB3930" w:rsidRDefault="00CE7811" w:rsidP="00456697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모듈 이름: </w:t>
      </w:r>
      <w:bookmarkEnd w:id="8"/>
      <w:r w:rsidR="00A91477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Plot</w:t>
      </w:r>
      <w:r w:rsidR="00A91477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A91477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image</w:t>
      </w:r>
    </w:p>
    <w:p w:rsidR="00A91477" w:rsidRPr="00EB3930" w:rsidRDefault="00A91477" w:rsidP="00A91477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0C85C7C1" wp14:editId="67843625">
            <wp:extent cx="3724429" cy="29019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871" cy="29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9E" w:rsidRPr="00EB3930" w:rsidRDefault="00F7599E" w:rsidP="00F7599E">
      <w:pPr>
        <w:pStyle w:val="3"/>
        <w:rPr>
          <w:rFonts w:ascii="한컴산뜻돋움" w:eastAsia="한컴산뜻돋움" w:hAnsi="한컴산뜻돋움"/>
          <w:i w:val="0"/>
          <w:sz w:val="24"/>
          <w:szCs w:val="24"/>
          <w:lang w:eastAsia="ko-KR"/>
        </w:rPr>
      </w:pPr>
      <w:bookmarkStart w:id="9" w:name="_Toc130041408"/>
      <w:r w:rsidRPr="00EB3930">
        <w:rPr>
          <w:rFonts w:ascii="한컴산뜻돋움" w:eastAsia="한컴산뜻돋움" w:hAnsi="한컴산뜻돋움" w:hint="eastAsia"/>
          <w:i w:val="0"/>
          <w:sz w:val="24"/>
          <w:szCs w:val="24"/>
          <w:lang w:eastAsia="ko-KR"/>
        </w:rPr>
        <w:t>기능</w:t>
      </w:r>
      <w:bookmarkEnd w:id="9"/>
      <w:r w:rsidRPr="00EB3930">
        <w:rPr>
          <w:rFonts w:ascii="한컴산뜻돋움" w:eastAsia="한컴산뜻돋움" w:hAnsi="한컴산뜻돋움" w:hint="eastAsia"/>
          <w:i w:val="0"/>
          <w:sz w:val="24"/>
          <w:szCs w:val="24"/>
          <w:lang w:eastAsia="ko-KR"/>
        </w:rPr>
        <w:t xml:space="preserve"> </w:t>
      </w:r>
    </w:p>
    <w:p w:rsidR="006329B4" w:rsidRPr="00EB3930" w:rsidRDefault="00A91477" w:rsidP="004D5FC4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CIFAR-10의 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data를 load한 것을 5*5매트릭스 형태로 이미지와,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 이미지가 속한 class들의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label값을 출력해준다.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0266DC" w:rsidRPr="00EB3930" w:rsidRDefault="000266DC" w:rsidP="00564BC4">
      <w:pPr>
        <w:ind w:left="720"/>
        <w:rPr>
          <w:rFonts w:ascii="한컴산뜻돋움" w:eastAsia="한컴산뜻돋움" w:hAnsi="한컴산뜻돋움"/>
          <w:lang w:eastAsia="ko-KR"/>
        </w:rPr>
      </w:pPr>
    </w:p>
    <w:p w:rsidR="00564BC4" w:rsidRPr="00EB3930" w:rsidRDefault="00564BC4" w:rsidP="000266DC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bookmarkStart w:id="10" w:name="_Toc130041410"/>
      <w:r w:rsidR="0006784D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모듈</w:t>
      </w:r>
      <w:r w:rsidR="000266DC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06784D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이름</w:t>
      </w:r>
      <w:r w:rsidR="0006784D"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bookmarkEnd w:id="10"/>
      <w:r w:rsidR="00F431F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D</w:t>
      </w:r>
      <w:r w:rsidR="00A91477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ataset</w:t>
      </w:r>
      <w:r w:rsidR="00F431F3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431F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load</w:t>
      </w:r>
    </w:p>
    <w:p w:rsidR="00A91477" w:rsidRPr="00EB3930" w:rsidRDefault="00A91477" w:rsidP="00A91477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42C63638" wp14:editId="29D2E42B">
            <wp:extent cx="5943600" cy="1440815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C4" w:rsidRPr="00EB3930" w:rsidRDefault="00564BC4" w:rsidP="00564BC4">
      <w:pPr>
        <w:pStyle w:val="3"/>
        <w:rPr>
          <w:rFonts w:ascii="한컴산뜻돋움" w:eastAsia="한컴산뜻돋움" w:hAnsi="한컴산뜻돋움"/>
          <w:i w:val="0"/>
          <w:lang w:eastAsia="ko-KR"/>
        </w:rPr>
      </w:pPr>
      <w:bookmarkStart w:id="11" w:name="_Toc130041411"/>
      <w:r w:rsidRPr="00EB3930">
        <w:rPr>
          <w:rFonts w:ascii="한컴산뜻돋움" w:eastAsia="한컴산뜻돋움" w:hAnsi="한컴산뜻돋움" w:hint="eastAsia"/>
          <w:i w:val="0"/>
          <w:lang w:eastAsia="ko-KR"/>
        </w:rPr>
        <w:t>기능</w:t>
      </w:r>
      <w:bookmarkEnd w:id="11"/>
    </w:p>
    <w:p w:rsidR="00C61D65" w:rsidRPr="00EB3930" w:rsidRDefault="00A91477" w:rsidP="0006784D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Model</w:t>
      </w:r>
      <w:r w:rsidRPr="00EB3930">
        <w:rPr>
          <w:rFonts w:ascii="한컴산뜻돋움" w:eastAsia="한컴산뜻돋움" w:hAnsi="한컴산뜻돋움"/>
          <w:lang w:eastAsia="ko-KR"/>
        </w:rPr>
        <w:t xml:space="preserve"> T</w:t>
      </w:r>
      <w:r w:rsidRPr="00EB3930">
        <w:rPr>
          <w:rFonts w:ascii="한컴산뜻돋움" w:eastAsia="한컴산뜻돋움" w:hAnsi="한컴산뜻돋움" w:hint="eastAsia"/>
          <w:lang w:eastAsia="ko-KR"/>
        </w:rPr>
        <w:t>raining을 위한 CIFAR-10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set과 이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set의 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값,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그리고 Model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test용 input과 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값을 load하는 모듈이다.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50,000개의 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sample과 10,000개의 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sample이 있다.</w:t>
      </w:r>
    </w:p>
    <w:p w:rsidR="00564BC4" w:rsidRPr="00EB3930" w:rsidRDefault="00564BC4" w:rsidP="00564BC4">
      <w:pPr>
        <w:pStyle w:val="3"/>
        <w:rPr>
          <w:rFonts w:ascii="한컴산뜻돋움" w:eastAsia="한컴산뜻돋움" w:hAnsi="한컴산뜻돋움"/>
          <w:i w:val="0"/>
          <w:lang w:eastAsia="ko-KR"/>
        </w:rPr>
      </w:pPr>
      <w:bookmarkStart w:id="12" w:name="_Toc130041412"/>
      <w:r w:rsidRPr="00EB3930">
        <w:rPr>
          <w:rFonts w:ascii="한컴산뜻돋움" w:eastAsia="한컴산뜻돋움" w:hAnsi="한컴산뜻돋움" w:hint="eastAsia"/>
          <w:i w:val="0"/>
          <w:lang w:eastAsia="ko-KR"/>
        </w:rPr>
        <w:t>사용변</w:t>
      </w:r>
      <w:r w:rsidR="00733950" w:rsidRPr="00EB3930">
        <w:rPr>
          <w:rFonts w:ascii="한컴산뜻돋움" w:eastAsia="한컴산뜻돋움" w:hAnsi="한컴산뜻돋움" w:hint="eastAsia"/>
          <w:i w:val="0"/>
          <w:lang w:eastAsia="ko-KR"/>
        </w:rPr>
        <w:t>수</w:t>
      </w:r>
      <w:bookmarkEnd w:id="12"/>
    </w:p>
    <w:p w:rsidR="007C482F" w:rsidRPr="00EB3930" w:rsidRDefault="00A91477" w:rsidP="00970813">
      <w:pPr>
        <w:pStyle w:val="af7"/>
        <w:numPr>
          <w:ilvl w:val="0"/>
          <w:numId w:val="2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x_train,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y_train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sample의 input,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ouput</w:t>
      </w:r>
    </w:p>
    <w:p w:rsidR="00186AA5" w:rsidRPr="00EB3930" w:rsidRDefault="00A91477" w:rsidP="00EB3930">
      <w:pPr>
        <w:pStyle w:val="af7"/>
        <w:numPr>
          <w:ilvl w:val="0"/>
          <w:numId w:val="2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x_test,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y_test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sample의 input,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</w:t>
      </w:r>
    </w:p>
    <w:p w:rsidR="00564BC4" w:rsidRPr="00EB3930" w:rsidRDefault="0006784D" w:rsidP="00BE40E1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bookmarkStart w:id="13" w:name="_Toc130041416"/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모듈이름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bookmarkEnd w:id="13"/>
      <w:r w:rsidR="00C61D65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Data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Preprocessing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1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(</w:t>
      </w:r>
      <w:r w:rsidR="0087730E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Reshaping</w:t>
      </w:r>
      <w:r w:rsidR="0087730E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87730E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the</w:t>
      </w:r>
      <w:r w:rsidR="0087730E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87730E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data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)</w:t>
      </w:r>
    </w:p>
    <w:p w:rsidR="0087730E" w:rsidRPr="00EB3930" w:rsidRDefault="0087730E" w:rsidP="0087730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0B824E6E" wp14:editId="2107909A">
            <wp:extent cx="594360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C4" w:rsidRPr="00EB3930" w:rsidRDefault="00564BC4" w:rsidP="00564BC4">
      <w:pPr>
        <w:pStyle w:val="3"/>
        <w:rPr>
          <w:rFonts w:ascii="한컴산뜻돋움" w:eastAsia="한컴산뜻돋움" w:hAnsi="한컴산뜻돋움"/>
          <w:i w:val="0"/>
          <w:iCs/>
          <w:sz w:val="24"/>
          <w:lang w:eastAsia="ko-KR"/>
        </w:rPr>
      </w:pPr>
      <w:bookmarkStart w:id="14" w:name="_Toc130041417"/>
      <w:r w:rsidRPr="00EB3930">
        <w:rPr>
          <w:rFonts w:ascii="한컴산뜻돋움" w:eastAsia="한컴산뜻돋움" w:hAnsi="한컴산뜻돋움" w:hint="eastAsia"/>
          <w:i w:val="0"/>
          <w:iCs/>
          <w:sz w:val="24"/>
          <w:lang w:eastAsia="ko-KR"/>
        </w:rPr>
        <w:t>기능</w:t>
      </w:r>
      <w:bookmarkEnd w:id="14"/>
    </w:p>
    <w:p w:rsidR="004D5FC4" w:rsidRPr="00EB3930" w:rsidRDefault="004D5FC4" w:rsidP="00F23DBD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Model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 이전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preprocessing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과정을 담당하는 모듈이다.</w:t>
      </w:r>
    </w:p>
    <w:p w:rsidR="004D5FC4" w:rsidRPr="00EB3930" w:rsidRDefault="005E1E4B" w:rsidP="00F23DBD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sample과 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sample의 </w:t>
      </w:r>
      <w:r w:rsidRPr="00EB3930">
        <w:rPr>
          <w:rFonts w:ascii="한컴산뜻돋움" w:eastAsia="한컴산뜻돋움" w:hAnsi="한컴산뜻돋움"/>
          <w:lang w:eastAsia="ko-KR"/>
        </w:rPr>
        <w:t xml:space="preserve">shape </w:t>
      </w:r>
      <w:r w:rsidRPr="00EB3930">
        <w:rPr>
          <w:rFonts w:ascii="한컴산뜻돋움" w:eastAsia="한컴산뜻돋움" w:hAnsi="한컴산뜻돋움" w:hint="eastAsia"/>
          <w:lang w:eastAsia="ko-KR"/>
        </w:rPr>
        <w:t>prop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erty의 길이가 4보다 작을 경우 (=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(data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개수,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이미지 픽셀 행,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이미지 픽셀 열,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F23DBD" w:rsidRPr="00EB3930">
        <w:rPr>
          <w:rFonts w:ascii="한컴산뜻돋움" w:eastAsia="한컴산뜻돋움" w:hAnsi="한컴산뜻돋움" w:hint="eastAsia"/>
          <w:lang w:eastAsia="ko-KR"/>
        </w:rPr>
        <w:t>color))을 맞춰 연산을 가능하게 해주기 위해 조건문을 설정하였다.</w:t>
      </w:r>
      <w:r w:rsidR="00F23DBD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4D5FC4" w:rsidRPr="00EB3930" w:rsidRDefault="004D5FC4" w:rsidP="00F23DBD">
      <w:pPr>
        <w:ind w:left="720"/>
        <w:rPr>
          <w:rFonts w:ascii="한컴산뜻돋움" w:eastAsia="한컴산뜻돋움" w:hAnsi="한컴산뜻돋움"/>
          <w:lang w:eastAsia="ko-KR"/>
        </w:rPr>
      </w:pPr>
    </w:p>
    <w:p w:rsidR="006070F7" w:rsidRPr="00EB3930" w:rsidRDefault="0087730E" w:rsidP="00F23DBD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 후,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data처리를 위해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Feature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Scaling이 필요하다.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x_train의 각 element는 0~255사이의 값을 가지고 있는데,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Overfitting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과 Cost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function의 빠른 수렴을 위해 0~1로 값을 Scaling해준다.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또한 나눗셈 연산이 들어가 float형으로 변환도 해주어야한다.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현재 모델에서는 255로만 나누어도 Feature</w:t>
      </w:r>
      <w:r w:rsidR="004D5FC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lang w:eastAsia="ko-KR"/>
        </w:rPr>
        <w:t>Scaling이 가능하다.</w:t>
      </w:r>
    </w:p>
    <w:p w:rsidR="00633537" w:rsidRDefault="00633537" w:rsidP="00F23DBD">
      <w:pPr>
        <w:ind w:left="720"/>
        <w:rPr>
          <w:rFonts w:ascii="한컴산뜻돋움" w:eastAsia="한컴산뜻돋움" w:hAnsi="한컴산뜻돋움"/>
          <w:lang w:eastAsia="ko-KR"/>
        </w:rPr>
      </w:pPr>
    </w:p>
    <w:p w:rsidR="00EB3930" w:rsidRDefault="00EB3930" w:rsidP="00F23DBD">
      <w:pPr>
        <w:ind w:left="720"/>
        <w:rPr>
          <w:rFonts w:ascii="한컴산뜻돋움" w:eastAsia="한컴산뜻돋움" w:hAnsi="한컴산뜻돋움"/>
          <w:lang w:eastAsia="ko-KR"/>
        </w:rPr>
      </w:pPr>
    </w:p>
    <w:p w:rsidR="00EB3930" w:rsidRDefault="00EB3930" w:rsidP="00F23DBD">
      <w:pPr>
        <w:ind w:left="720"/>
        <w:rPr>
          <w:rFonts w:ascii="한컴산뜻돋움" w:eastAsia="한컴산뜻돋움" w:hAnsi="한컴산뜻돋움"/>
          <w:lang w:eastAsia="ko-KR"/>
        </w:rPr>
      </w:pPr>
    </w:p>
    <w:p w:rsidR="00EB3930" w:rsidRDefault="00EB3930" w:rsidP="00F23DBD">
      <w:pPr>
        <w:ind w:left="720"/>
        <w:rPr>
          <w:rFonts w:ascii="한컴산뜻돋움" w:eastAsia="한컴산뜻돋움" w:hAnsi="한컴산뜻돋움"/>
          <w:lang w:eastAsia="ko-KR"/>
        </w:rPr>
      </w:pPr>
    </w:p>
    <w:p w:rsidR="00EB3930" w:rsidRPr="00EB3930" w:rsidRDefault="00EB3930" w:rsidP="00EB3930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lastRenderedPageBreak/>
        <w:t>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Data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Preprocessing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2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(</w:t>
      </w:r>
      <w:r w:rsidR="00F104BF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Applying</w:t>
      </w:r>
      <w:r w:rsidR="00F104BF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104BF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one</w:t>
      </w:r>
      <w:r w:rsidR="00F104BF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104BF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hot</w:t>
      </w:r>
      <w:r w:rsidR="00F104BF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104BF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encoding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)</w:t>
      </w:r>
    </w:p>
    <w:p w:rsidR="00F104BF" w:rsidRPr="00EB3930" w:rsidRDefault="004D5FC4" w:rsidP="00F104BF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6CCEEC2B" wp14:editId="239EFCD5">
            <wp:extent cx="5264150" cy="1250236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558" cy="12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93" w:rsidRPr="00EB3930" w:rsidRDefault="00924993" w:rsidP="00924993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4D5FC4">
      <w:pPr>
        <w:pStyle w:val="4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</w:p>
    <w:p w:rsidR="00924993" w:rsidRPr="00EB3930" w:rsidRDefault="004D5FC4" w:rsidP="004D5FC4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preprocessing을 위해,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Label의 categorical값을 one-hot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형태로 변환해 0,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1로 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data로 재설정해준다.</w:t>
      </w:r>
    </w:p>
    <w:p w:rsidR="00924993" w:rsidRPr="00EB3930" w:rsidRDefault="00924993" w:rsidP="004D5FC4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Show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data</w:t>
      </w:r>
    </w:p>
    <w:p w:rsidR="00924993" w:rsidRPr="00EB3930" w:rsidRDefault="004D5FC4" w:rsidP="0092499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17D0A2D" wp14:editId="3228C20D">
            <wp:extent cx="2661109" cy="246380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890" cy="24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93" w:rsidRPr="00EB3930" w:rsidRDefault="00924993" w:rsidP="00924993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</w:p>
    <w:p w:rsidR="00924993" w:rsidRPr="00EB3930" w:rsidRDefault="004D5FC4" w:rsidP="0092499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data의 이미지와,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값을 출력해준다 (plot_image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모듈 이용).</w:t>
      </w:r>
    </w:p>
    <w:p w:rsidR="00924993" w:rsidRPr="00EB3930" w:rsidRDefault="00924993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DNN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model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creation</w:t>
      </w:r>
      <w:r w:rsidR="00F431F3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(Add</w:t>
      </w:r>
      <w:r w:rsidR="004D5FC4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4D5FC4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layer)</w:t>
      </w:r>
    </w:p>
    <w:p w:rsidR="00924993" w:rsidRPr="00EB3930" w:rsidRDefault="004D5FC4" w:rsidP="0092499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4BB1382" wp14:editId="625631B6">
            <wp:extent cx="5019134" cy="876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20" b="77686"/>
                    <a:stretch/>
                  </pic:blipFill>
                  <pic:spPr bwMode="auto">
                    <a:xfrm>
                      <a:off x="0" y="0"/>
                      <a:ext cx="5088659" cy="88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2F65" w:rsidRPr="00EB3930">
        <w:rPr>
          <w:rFonts w:ascii="한컴산뜻돋움" w:eastAsia="한컴산뜻돋움" w:hAnsi="한컴산뜻돋움"/>
          <w:noProof/>
          <w:lang w:eastAsia="ko-KR"/>
        </w:rPr>
        <w:lastRenderedPageBreak/>
        <w:drawing>
          <wp:inline distT="0" distB="0" distL="0" distR="0" wp14:anchorId="72BFA691" wp14:editId="4B4E6907">
            <wp:extent cx="5054600" cy="309337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89"/>
                    <a:stretch/>
                  </pic:blipFill>
                  <pic:spPr bwMode="auto">
                    <a:xfrm>
                      <a:off x="0" y="0"/>
                      <a:ext cx="5068534" cy="310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5A" w:rsidRPr="00EB3930" w:rsidRDefault="001F5D5A" w:rsidP="00924993">
      <w:pPr>
        <w:rPr>
          <w:rFonts w:ascii="한컴산뜻돋움" w:eastAsia="한컴산뜻돋움" w:hAnsi="한컴산뜻돋움"/>
          <w:lang w:eastAsia="ko-KR"/>
        </w:rPr>
      </w:pPr>
    </w:p>
    <w:p w:rsidR="001F5D5A" w:rsidRPr="00EB3930" w:rsidRDefault="001F5D5A" w:rsidP="00924993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  <w:r w:rsidR="00DD2EF2">
        <w:rPr>
          <w:rFonts w:ascii="한컴산뜻돋움" w:eastAsia="한컴산뜻돋움" w:hAnsi="한컴산뜻돋움" w:hint="eastAsia"/>
          <w:lang w:eastAsia="ko-KR"/>
        </w:rPr>
        <w:t xml:space="preserve"> 및 </w:t>
      </w:r>
      <w:r w:rsidR="00951BEF">
        <w:rPr>
          <w:rFonts w:ascii="한컴산뜻돋움" w:eastAsia="한컴산뜻돋움" w:hAnsi="한컴산뜻돋움" w:hint="eastAsia"/>
          <w:lang w:eastAsia="ko-KR"/>
        </w:rPr>
        <w:t xml:space="preserve">퍼포먼스 </w:t>
      </w:r>
      <w:r w:rsidR="00DD2EF2">
        <w:rPr>
          <w:rFonts w:ascii="한컴산뜻돋움" w:eastAsia="한컴산뜻돋움" w:hAnsi="한컴산뜻돋움" w:hint="eastAsia"/>
          <w:lang w:eastAsia="ko-KR"/>
        </w:rPr>
        <w:t>개선 노력</w:t>
      </w:r>
    </w:p>
    <w:p w:rsidR="00924993" w:rsidRPr="00EB3930" w:rsidRDefault="004D5FC4" w:rsidP="0092499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classification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Model을 만드는 부분으로 이번 프로젝트 Machine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Learning의 핵심부분이다</w:t>
      </w:r>
      <w:r w:rsidR="00924993" w:rsidRPr="00EB3930">
        <w:rPr>
          <w:rFonts w:ascii="한컴산뜻돋움" w:eastAsia="한컴산뜻돋움" w:hAnsi="한컴산뜻돋움" w:hint="eastAsia"/>
          <w:lang w:eastAsia="ko-KR"/>
        </w:rPr>
        <w:t>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4D5FC4" w:rsidRPr="00EB3930" w:rsidRDefault="004D5FC4" w:rsidP="004D5FC4">
      <w:pPr>
        <w:pStyle w:val="af7"/>
        <w:numPr>
          <w:ilvl w:val="0"/>
          <w:numId w:val="26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Sequentual()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메소드를 이용하여 model에 대해 layer을 순차적으로 쌓을 수 있는 공간을 만들었다고 간주하면 된다.</w:t>
      </w:r>
    </w:p>
    <w:p w:rsidR="004548E3" w:rsidRPr="00EB3930" w:rsidRDefault="004548E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548E3" w:rsidRPr="00D53518" w:rsidRDefault="004D5FC4" w:rsidP="004548E3">
      <w:pPr>
        <w:pStyle w:val="af7"/>
        <w:numPr>
          <w:ilvl w:val="0"/>
          <w:numId w:val="26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.add()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메소드를 이용하여 layer을 쌓아 갈</w:t>
      </w:r>
      <w:r w:rsidR="004548E3" w:rsidRPr="00EB3930">
        <w:rPr>
          <w:rFonts w:ascii="한컴산뜻돋움" w:eastAsia="한컴산뜻돋움" w:hAnsi="한컴산뜻돋움" w:hint="eastAsia"/>
          <w:lang w:eastAsia="ko-KR"/>
        </w:rPr>
        <w:t xml:space="preserve"> 것이다.</w:t>
      </w:r>
    </w:p>
    <w:p w:rsidR="004548E3" w:rsidRPr="00EB3930" w:rsidRDefault="004548E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기존 Multi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perceptron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모델에서는 3가지 문제점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(가까운 픽셀 또는 먼 픽셀 간 무의미한 차이,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connected된 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layer라 Scalibility의 문제,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조금이라도 다른 이미지일 경우 classification이 힘든 문제)가 발생하여 이를 해결하기 위해 CNN(Convolutional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Neural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Network)가 대두되었다.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CNN에는 전통 MLP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모델의 문제점을 해결하기 위해,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Convolution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pooling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layer을 추가했는데 이 둘의 대표적인 특징은 </w:t>
      </w:r>
      <w:r w:rsidRPr="00EB3930">
        <w:rPr>
          <w:rFonts w:ascii="한컴산뜻돋움" w:eastAsia="한컴산뜻돋움" w:hAnsi="한컴산뜻돋움"/>
          <w:lang w:eastAsia="ko-KR"/>
        </w:rPr>
        <w:t>dat</w:t>
      </w:r>
      <w:r w:rsidRPr="00EB3930">
        <w:rPr>
          <w:rFonts w:ascii="한컴산뜻돋움" w:eastAsia="한컴산뜻돋움" w:hAnsi="한컴산뜻돋움" w:hint="eastAsia"/>
          <w:lang w:eastAsia="ko-KR"/>
        </w:rPr>
        <w:t>a에서 Featrue을 추출한다는 점이다.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이를 통해 Flexible한 model을 형성할 수 가 있는 것이다.</w:t>
      </w:r>
    </w:p>
    <w:p w:rsidR="007174FD" w:rsidRPr="007174FD" w:rsidRDefault="007174FD" w:rsidP="007174FD">
      <w:pPr>
        <w:rPr>
          <w:rFonts w:ascii="한컴산뜻돋움" w:eastAsia="한컴산뜻돋움" w:hAnsi="한컴산뜻돋움"/>
          <w:b/>
          <w:lang w:eastAsia="ko-KR"/>
        </w:rPr>
      </w:pPr>
      <w:r>
        <w:rPr>
          <w:rFonts w:ascii="한컴산뜻돋움" w:eastAsia="한컴산뜻돋움" w:hAnsi="한컴산뜻돋움"/>
          <w:lang w:eastAsia="ko-KR"/>
        </w:rPr>
        <w:tab/>
        <w:t xml:space="preserve">       </w:t>
      </w:r>
    </w:p>
    <w:p w:rsidR="004548E3" w:rsidRPr="007174FD" w:rsidRDefault="007174FD" w:rsidP="007174FD">
      <w:pPr>
        <w:pStyle w:val="af7"/>
        <w:numPr>
          <w:ilvl w:val="0"/>
          <w:numId w:val="33"/>
        </w:numPr>
        <w:ind w:leftChars="0"/>
        <w:rPr>
          <w:rFonts w:ascii="한컴산뜻돋움" w:eastAsia="한컴산뜻돋움" w:hAnsi="한컴산뜻돋움" w:hint="eastAsia"/>
          <w:b/>
          <w:lang w:eastAsia="ko-KR"/>
        </w:rPr>
      </w:pPr>
      <w:r w:rsidRPr="007174FD">
        <w:rPr>
          <w:rFonts w:ascii="한컴산뜻돋움" w:eastAsia="한컴산뜻돋움" w:hAnsi="한컴산뜻돋움" w:hint="eastAsia"/>
          <w:b/>
          <w:lang w:eastAsia="ko-KR"/>
        </w:rPr>
        <w:t>Layer</w:t>
      </w:r>
      <w:r w:rsidRPr="007174FD">
        <w:rPr>
          <w:rFonts w:ascii="한컴산뜻돋움" w:eastAsia="한컴산뜻돋움" w:hAnsi="한컴산뜻돋움"/>
          <w:b/>
          <w:lang w:eastAsia="ko-KR"/>
        </w:rPr>
        <w:t xml:space="preserve"> </w:t>
      </w:r>
      <w:r w:rsidRPr="007174FD">
        <w:rPr>
          <w:rFonts w:ascii="한컴산뜻돋움" w:eastAsia="한컴산뜻돋움" w:hAnsi="한컴산뜻돋움" w:hint="eastAsia"/>
          <w:b/>
          <w:lang w:eastAsia="ko-KR"/>
        </w:rPr>
        <w:t>Stack</w:t>
      </w:r>
    </w:p>
    <w:p w:rsidR="00335773" w:rsidRPr="00EB3930" w:rsidRDefault="004548E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2-1)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첫 번째 Layer</w:t>
      </w:r>
    </w:p>
    <w:p w:rsidR="004548E3" w:rsidRPr="00EB3930" w:rsidRDefault="0033577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A9C3B66" wp14:editId="104029BE">
            <wp:extent cx="4921250" cy="151949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165" cy="1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A7" w:rsidRPr="00EB3930" w:rsidRDefault="004548E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Convolutional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모델에 추가할 것인데,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Convolution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layer란,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가중치가 동일한(shared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weight)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필터를 Local하게 적용하여 Feature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mapping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548E3" w:rsidRPr="00EB3930" w:rsidRDefault="004548E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 xml:space="preserve">Conv2D의 </w:t>
      </w:r>
      <w:r w:rsidR="00EE11A7" w:rsidRPr="00EB3930">
        <w:rPr>
          <w:rFonts w:ascii="한컴산뜻돋움" w:eastAsia="한컴산뜻돋움" w:hAnsi="한컴산뜻돋움" w:hint="eastAsia"/>
          <w:lang w:eastAsia="ko-KR"/>
        </w:rPr>
        <w:t>parameter의</w:t>
      </w:r>
      <w:r w:rsidR="00EE11A7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48</w:t>
      </w:r>
      <w:r w:rsidR="00EE11A7" w:rsidRPr="00EB3930">
        <w:rPr>
          <w:rFonts w:ascii="한컴산뜻돋움" w:eastAsia="한컴산뜻돋움" w:hAnsi="한컴산뜻돋움" w:hint="eastAsia"/>
          <w:lang w:eastAsia="ko-KR"/>
        </w:rPr>
        <w:t>는 필터의 개수,</w:t>
      </w:r>
      <w:r w:rsidR="00EE11A7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EE11A7" w:rsidRPr="00EB3930">
        <w:rPr>
          <w:rFonts w:ascii="한컴산뜻돋움" w:eastAsia="한컴산뜻돋움" w:hAnsi="한컴산뜻돋움" w:hint="eastAsia"/>
          <w:lang w:eastAsia="ko-KR"/>
        </w:rPr>
        <w:t>즉 Mapping된 Feature,</w:t>
      </w:r>
      <w:r w:rsidR="00EE11A7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EE11A7" w:rsidRPr="00EB3930">
        <w:rPr>
          <w:rFonts w:ascii="한컴산뜻돋움" w:eastAsia="한컴산뜻돋움" w:hAnsi="한컴산뜻돋움" w:hint="eastAsia"/>
          <w:lang w:eastAsia="ko-KR"/>
        </w:rPr>
        <w:t>뉴런의 개수이다.</w:t>
      </w: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(3,3)은 필터의 매트릭스 shape,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"padding</w:t>
      </w:r>
      <w:r w:rsidRPr="00EB3930">
        <w:rPr>
          <w:rFonts w:ascii="한컴산뜻돋움" w:eastAsia="한컴산뜻돋움" w:hAnsi="한컴산뜻돋움"/>
          <w:lang w:eastAsia="ko-KR"/>
        </w:rPr>
        <w:t>”</w:t>
      </w:r>
      <w:r w:rsidRPr="00EB3930">
        <w:rPr>
          <w:rFonts w:ascii="한컴산뜻돋움" w:eastAsia="한컴산뜻돋움" w:hAnsi="한컴산뜻돋움" w:hint="eastAsia"/>
          <w:lang w:eastAsia="ko-KR"/>
        </w:rPr>
        <w:t>은 경계를 처리하는 방법으로,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value값으로 'same</w:t>
      </w:r>
      <w:r w:rsidRPr="00EB3930">
        <w:rPr>
          <w:rFonts w:ascii="한컴산뜻돋움" w:eastAsia="한컴산뜻돋움" w:hAnsi="한컴산뜻돋움"/>
          <w:lang w:eastAsia="ko-KR"/>
        </w:rPr>
        <w:t>’</w:t>
      </w:r>
      <w:r w:rsidRPr="00EB3930">
        <w:rPr>
          <w:rFonts w:ascii="한컴산뜻돋움" w:eastAsia="한컴산뜻돋움" w:hAnsi="한컴산뜻돋움" w:hint="eastAsia"/>
          <w:lang w:eastAsia="ko-KR"/>
        </w:rPr>
        <w:t>이 들어가면 출력 이미지 사이즈가 입력 이미지 사이즈와 동일할 수 있게 필요하다면 virtual한 빈 data를 추가하여 필터를 적용한다.</w:t>
      </w:r>
    </w:p>
    <w:p w:rsidR="005C1CE8" w:rsidRPr="00EB3930" w:rsidRDefault="005C1CE8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5C1CE8" w:rsidRPr="00EB3930" w:rsidRDefault="005C1CE8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이번 프로젝트에서 뉴런의 개수를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48</w:t>
      </w:r>
      <w:r w:rsidRPr="00EB3930">
        <w:rPr>
          <w:rFonts w:ascii="한컴산뜻돋움" w:eastAsia="한컴산뜻돋움" w:hAnsi="한컴산뜻돋움" w:hint="eastAsia"/>
          <w:lang w:eastAsia="ko-KR"/>
        </w:rPr>
        <w:t>개로 제한하였는데,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기존 Keras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document에서는 64개였으나 Overfitting이 지속적으로 발생함에 따라 </w:t>
      </w:r>
      <w:r w:rsidR="00C95E73" w:rsidRPr="00EB3930">
        <w:rPr>
          <w:rFonts w:ascii="한컴산뜻돋움" w:eastAsia="한컴산뜻돋움" w:hAnsi="한컴산뜻돋움" w:hint="eastAsia"/>
          <w:lang w:eastAsia="ko-KR"/>
        </w:rPr>
        <w:t>parameter</w:t>
      </w:r>
      <w:r w:rsidR="00C95E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C95E73" w:rsidRPr="00EB3930">
        <w:rPr>
          <w:rFonts w:ascii="한컴산뜻돋움" w:eastAsia="한컴산뜻돋움" w:hAnsi="한컴산뜻돋움" w:hint="eastAsia"/>
          <w:lang w:eastAsia="ko-KR"/>
        </w:rPr>
        <w:t xml:space="preserve">수를 줄이기 위해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뉴런의 개수를 줄였다.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모델에 layer을 쌓을 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첫 layer의 parameter로 들어올 input</w:t>
      </w:r>
      <w:r w:rsidRPr="00EB3930">
        <w:rPr>
          <w:rFonts w:ascii="한컴산뜻돋움" w:eastAsia="한컴산뜻돋움" w:hAnsi="한컴산뜻돋움"/>
          <w:lang w:eastAsia="ko-KR"/>
        </w:rPr>
        <w:t xml:space="preserve"> shape</w:t>
      </w:r>
      <w:r w:rsidRPr="00EB3930">
        <w:rPr>
          <w:rFonts w:ascii="한컴산뜻돋움" w:eastAsia="한컴산뜻돋움" w:hAnsi="한컴산뜻돋움" w:hint="eastAsia"/>
          <w:lang w:eastAsia="ko-KR"/>
        </w:rPr>
        <w:t>을 모델에 알려주어야 한다.</w:t>
      </w: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noProof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2-2)</w:t>
      </w:r>
      <w:r w:rsidRPr="00EB3930">
        <w:rPr>
          <w:rFonts w:ascii="한컴산뜻돋움" w:eastAsia="한컴산뜻돋움" w:hAnsi="한컴산뜻돋움"/>
          <w:noProof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noProof/>
          <w:lang w:eastAsia="ko-KR"/>
        </w:rPr>
        <w:t>첫 번째 Activation</w:t>
      </w:r>
      <w:r w:rsidR="007174FD">
        <w:rPr>
          <w:rFonts w:ascii="한컴산뜻돋움" w:eastAsia="한컴산뜻돋움" w:hAnsi="한컴산뜻돋움"/>
          <w:noProof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noProof/>
          <w:lang w:eastAsia="ko-KR"/>
        </w:rPr>
        <w:t>function</w:t>
      </w: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noProof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2402E64C" wp14:editId="7C20CE5A">
            <wp:extent cx="3086100" cy="2190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Layer을 쌓았다면,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weight와 bias를 input을 이용해 구성한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function으로 output을 도출해야한다.</w:t>
      </w:r>
      <w:r w:rsidRPr="00EB3930">
        <w:rPr>
          <w:rFonts w:ascii="한컴산뜻돋움" w:eastAsia="한컴산뜻돋움" w:hAnsi="한컴산뜻돋움"/>
          <w:lang w:eastAsia="ko-KR"/>
        </w:rPr>
        <w:t xml:space="preserve"> ‘</w:t>
      </w:r>
      <w:r w:rsidRPr="00EB3930">
        <w:rPr>
          <w:rFonts w:ascii="한컴산뜻돋움" w:eastAsia="한컴산뜻돋움" w:hAnsi="한컴산뜻돋움" w:hint="eastAsia"/>
          <w:lang w:eastAsia="ko-KR"/>
        </w:rPr>
        <w:t>ReLU</w:t>
      </w:r>
      <w:r w:rsidRPr="00EB3930">
        <w:rPr>
          <w:rFonts w:ascii="한컴산뜻돋움" w:eastAsia="한컴산뜻돋움" w:hAnsi="한컴산뜻돋움"/>
          <w:lang w:eastAsia="ko-KR"/>
        </w:rPr>
        <w:t>’</w:t>
      </w:r>
      <w:r w:rsidRPr="00EB3930">
        <w:rPr>
          <w:rFonts w:ascii="한컴산뜻돋움" w:eastAsia="한컴산뜻돋움" w:hAnsi="한컴산뜻돋움" w:hint="eastAsia"/>
          <w:lang w:eastAsia="ko-KR"/>
        </w:rPr>
        <w:t>라는 이름의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이용할 것인데,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이는 기존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function에서 발생하는 문제를 해결하기 위해 나타난 대안이다.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function은 뉴런이 fire되는 유무에 따라 0또는 1이 되는 step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미분하기위해 이와 유사한 값을 가지는 function이다.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그런데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function으로 이용할 경우,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Vanishing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1753">
        <w:rPr>
          <w:rFonts w:ascii="한컴산뜻돋움" w:eastAsia="한컴산뜻돋움" w:hAnsi="한컴산뜻돋움" w:hint="eastAsia"/>
          <w:lang w:eastAsia="ko-KR"/>
        </w:rPr>
        <w:t>Gradient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Problem이 발생할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이는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미분값으로 gradient가 결정되는데,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미분값의 최대값(1/4)으로 반복될 경우,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gradient가 0에 가까워져 weight와 bias의 변화가 잘 발생하지 않아 Learning의 속도가 급격히 하락해 Accuracy역시 증가하지 않을 수 있다.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EE11A7" w:rsidRPr="00EB3930" w:rsidRDefault="00EE11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이를 해결하기 위해 ReLU(Rectifier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Linear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Units)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대안으로 이용</w:t>
      </w:r>
      <w:r w:rsidR="00787255" w:rsidRPr="00EB3930">
        <w:rPr>
          <w:rFonts w:ascii="한컴산뜻돋움" w:eastAsia="한컴산뜻돋움" w:hAnsi="한컴산뜻돋움" w:hint="eastAsia"/>
          <w:lang w:eastAsia="ko-KR"/>
        </w:rPr>
        <w:t>한 것이다.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 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2-3)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두 번째 Layer,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Activation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function</w:t>
      </w:r>
    </w:p>
    <w:p w:rsidR="00787255" w:rsidRPr="00EB3930" w:rsidRDefault="0033577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188820C" wp14:editId="293464A5">
            <wp:extent cx="3000375" cy="438150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위 2-1),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2-2)를 다시 반복하여 Feature을 더 추출한다.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2-4)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세 번째 Layer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4F9FE8C" wp14:editId="2D159FE2">
            <wp:extent cx="4295775" cy="2381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이번엔 Max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Pooling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모델에 추가할 것이다.</w:t>
      </w:r>
      <w:r w:rsidRPr="00EB3930">
        <w:rPr>
          <w:rFonts w:ascii="한컴산뜻돋움" w:eastAsia="한컴산뜻돋움" w:hAnsi="한컴산뜻돋움"/>
          <w:lang w:eastAsia="ko-KR"/>
        </w:rPr>
        <w:t xml:space="preserve"> P</w:t>
      </w:r>
      <w:r w:rsidRPr="00EB3930">
        <w:rPr>
          <w:rFonts w:ascii="한컴산뜻돋움" w:eastAsia="한컴산뜻돋움" w:hAnsi="한컴산뜻돋움" w:hint="eastAsia"/>
          <w:lang w:eastAsia="ko-KR"/>
        </w:rPr>
        <w:t>ool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size는 (2,2)로 이는 input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shape에 대한 비율이다.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Max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Pooling은 특정 local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area에서 주요 값만을 뽑아 크기가 작은 출력을 만드는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것으로,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Local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내 사소한 변화가 영향을 미치지 않고 Feature에 집중하는 것을 가능하게 해준다.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이를 통해 다시 모델의 Flexibility를 높일 수 있는 것이다.</w:t>
      </w:r>
    </w:p>
    <w:p w:rsidR="00787255" w:rsidRPr="00EB3930" w:rsidRDefault="0078725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B149A9" w:rsidRPr="00EB3930" w:rsidRDefault="00832B6F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이렇게 2-1)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~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2-4)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과정을 거치는 것을 </w:t>
      </w:r>
      <w:r w:rsidR="00B149A9" w:rsidRPr="00EB3930">
        <w:rPr>
          <w:rFonts w:ascii="한컴산뜻돋움" w:eastAsia="한컴산뜻돋움" w:hAnsi="한컴산뜻돋움" w:hint="eastAsia"/>
          <w:lang w:eastAsia="ko-KR"/>
        </w:rPr>
        <w:t xml:space="preserve">간단한 </w:t>
      </w:r>
      <w:r w:rsidRPr="00EB3930">
        <w:rPr>
          <w:rFonts w:ascii="한컴산뜻돋움" w:eastAsia="한컴산뜻돋움" w:hAnsi="한컴산뜻돋움" w:hint="eastAsia"/>
          <w:lang w:eastAsia="ko-KR"/>
        </w:rPr>
        <w:t>CNN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architecture라고 </w:t>
      </w:r>
      <w:r w:rsidR="00B149A9" w:rsidRPr="00EB3930">
        <w:rPr>
          <w:rFonts w:ascii="한컴산뜻돋움" w:eastAsia="한컴산뜻돋움" w:hAnsi="한컴산뜻돋움" w:hint="eastAsia"/>
          <w:lang w:eastAsia="ko-KR"/>
        </w:rPr>
        <w:t>할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 수 있다.</w:t>
      </w:r>
      <w:r w:rsidR="00B149A9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퍼포먼스를 더 향상시키는 방법들이 있는데,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첫 째,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 Fully-connected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layer(Dense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layer)를 추가해주거나(이후 코드에 추가 예정),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6D4CDC64" wp14:editId="6C0B36AD">
            <wp:extent cx="4743450" cy="20859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6F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둘 째,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Convolution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추가하거나</w:t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CFF5A91" wp14:editId="111B4F5F">
            <wp:extent cx="4800600" cy="17811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셋 째,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function으로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대신 ReLU를 사용하거나(이미 코드에서 적용)</w:t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넷 째,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augmentation,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Dropout,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Ensemble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하는 방법들이 존재한다.</w:t>
      </w:r>
    </w:p>
    <w:p w:rsidR="00B149A9" w:rsidRPr="00EB3930" w:rsidRDefault="00B149A9" w:rsidP="00B149A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972DFC" w:rsidRPr="00EB3930" w:rsidRDefault="00B149A9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2-5)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Overfitting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방지를 위한 Dropout</w:t>
      </w:r>
    </w:p>
    <w:p w:rsidR="00972DFC" w:rsidRPr="00EB3930" w:rsidRDefault="00335773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2E7423B5" wp14:editId="74B65F80">
            <wp:extent cx="2428875" cy="276225"/>
            <wp:effectExtent l="0" t="0" r="9525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FC" w:rsidRPr="00EB3930" w:rsidRDefault="00621C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Dropout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이란 </w:t>
      </w:r>
      <w:r w:rsidR="004160AB" w:rsidRPr="00EB3930">
        <w:rPr>
          <w:rFonts w:ascii="한컴산뜻돋움" w:eastAsia="한컴산뜻돋움" w:hAnsi="한컴산뜻돋움" w:hint="eastAsia"/>
          <w:lang w:eastAsia="ko-KR"/>
        </w:rPr>
        <w:t>Overfitting</w:t>
      </w:r>
      <w:r w:rsidR="004160A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160AB" w:rsidRPr="00EB3930">
        <w:rPr>
          <w:rFonts w:ascii="한컴산뜻돋움" w:eastAsia="한컴산뜻돋움" w:hAnsi="한컴산뜻돋움" w:hint="eastAsia"/>
          <w:lang w:eastAsia="ko-KR"/>
        </w:rPr>
        <w:t>문제를 해결하기 위해 모델의 뉴런을 일시적으로 지우고,</w:t>
      </w:r>
      <w:r w:rsidR="004160A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160AB" w:rsidRPr="00EB3930">
        <w:rPr>
          <w:rFonts w:ascii="한컴산뜻돋움" w:eastAsia="한컴산뜻돋움" w:hAnsi="한컴산뜻돋움" w:hint="eastAsia"/>
          <w:lang w:eastAsia="ko-KR"/>
        </w:rPr>
        <w:t>매 batch</w:t>
      </w:r>
      <w:r w:rsidR="004160A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160AB" w:rsidRPr="00EB3930">
        <w:rPr>
          <w:rFonts w:ascii="한컴산뜻돋움" w:eastAsia="한컴산뜻돋움" w:hAnsi="한컴산뜻돋움" w:hint="eastAsia"/>
          <w:lang w:eastAsia="ko-KR"/>
        </w:rPr>
        <w:t>sample마다 뉴런의 집합을 새로 골라 training을 진행하는 방법이다.</w:t>
      </w: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이에 앞서,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b/>
          <w:lang w:eastAsia="ko-KR"/>
        </w:rPr>
        <w:t>Overfitting이란</w:t>
      </w:r>
      <w:r w:rsidRPr="00EB3930">
        <w:rPr>
          <w:rFonts w:ascii="한컴산뜻돋움" w:eastAsia="한컴산뜻돋움" w:hAnsi="한컴산뜻돋움" w:hint="eastAsia"/>
          <w:lang w:eastAsia="ko-KR"/>
        </w:rPr>
        <w:t>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특정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set에 너무 학습이 잘되어 추가적인 data나 machine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learning의 input으로 적절한 data가 들어가도 제대로 fitting을 하지 못하는 현상을 말한다.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학습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데이터에 대해서는 accuracy가 높아지지만,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실제 데이터에 대해서는 accuracy가 증가하지 않는다.</w:t>
      </w: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1885612E" wp14:editId="4FEDD290">
            <wp:extent cx="2603692" cy="1657350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4497" cy="16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930">
        <w:rPr>
          <w:rFonts w:ascii="한컴산뜻돋움" w:eastAsia="한컴산뜻돋움" w:hAnsi="한컴산뜻돋움"/>
          <w:noProof/>
          <w:lang w:eastAsia="ko-KR"/>
        </w:rPr>
        <w:t xml:space="preserve"> </w:t>
      </w: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3B7C381B" wp14:editId="60001CF2">
            <wp:extent cx="5876925" cy="23050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lang w:eastAsia="ko-KR"/>
        </w:rPr>
        <w:t xml:space="preserve">     </w:t>
      </w:r>
      <w:r w:rsidRPr="00EB3930">
        <w:rPr>
          <w:rFonts w:ascii="한컴산뜻돋움" w:eastAsia="한컴산뜻돋움" w:hAnsi="한컴산뜻돋움" w:hint="eastAsia"/>
          <w:lang w:eastAsia="ko-KR"/>
        </w:rPr>
        <w:t>&lt;Overfitting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graph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05E25" w:rsidRPr="00EB3930">
        <w:rPr>
          <w:rFonts w:ascii="한컴산뜻돋움" w:eastAsia="한컴산뜻돋움" w:hAnsi="한컴산뜻돋움" w:hint="eastAsia"/>
          <w:lang w:eastAsia="ko-KR"/>
        </w:rPr>
        <w:t xml:space="preserve">Cost는 감소하지만 Accuracy는 정체 </w:t>
      </w:r>
      <w:r w:rsidR="00405E25" w:rsidRPr="00EB3930">
        <w:rPr>
          <w:rFonts w:ascii="바탕" w:hAnsi="바탕" w:cs="바탕" w:hint="eastAsia"/>
          <w:lang w:eastAsia="ko-KR"/>
        </w:rPr>
        <w:t>–</w:t>
      </w:r>
      <w:r w:rsidR="00405E25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05E25" w:rsidRPr="00EB3930">
        <w:rPr>
          <w:rFonts w:ascii="한컴산뜻돋움" w:eastAsia="한컴산뜻돋움" w:hAnsi="한컴산뜻돋움" w:hint="eastAsia"/>
          <w:lang w:eastAsia="ko-KR"/>
        </w:rPr>
        <w:t>제대로 학습이 되지 않고 있다</w:t>
      </w:r>
      <w:r w:rsidRPr="00EB3930">
        <w:rPr>
          <w:rFonts w:ascii="한컴산뜻돋움" w:eastAsia="한컴산뜻돋움" w:hAnsi="한컴산뜻돋움" w:hint="eastAsia"/>
          <w:lang w:eastAsia="ko-KR"/>
        </w:rPr>
        <w:t>&gt;</w:t>
      </w:r>
    </w:p>
    <w:p w:rsidR="00405E25" w:rsidRPr="00EB3930" w:rsidRDefault="00405E2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05E25" w:rsidRPr="00EB3930" w:rsidRDefault="00405E2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92F7B5E" wp14:editId="6DE5B3CD">
            <wp:extent cx="5772150" cy="2336611"/>
            <wp:effectExtent l="0" t="0" r="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4070" cy="23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25" w:rsidRPr="00EB3930" w:rsidRDefault="00405E2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    &lt;Overfitting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graph 2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set의 accuracy는 매우 높지만,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set의 </w:t>
      </w:r>
      <w:r w:rsidRPr="00EB3930">
        <w:rPr>
          <w:rFonts w:ascii="한컴산뜻돋움" w:eastAsia="한컴산뜻돋움" w:hAnsi="한컴산뜻돋움"/>
          <w:lang w:eastAsia="ko-KR"/>
        </w:rPr>
        <w:t>accuracy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는 낮다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학습한 것이 제대로 된 것(일반적인 것)이 아니다&gt;</w:t>
      </w: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7174FD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이러한 Overfitting을 해결하기 위</w:t>
      </w:r>
      <w:r w:rsidR="00405E25" w:rsidRPr="00EB3930">
        <w:rPr>
          <w:rFonts w:ascii="한컴산뜻돋움" w:eastAsia="한컴산뜻돋움" w:hAnsi="한컴산뜻돋움" w:hint="eastAsia"/>
          <w:lang w:eastAsia="ko-KR"/>
        </w:rPr>
        <w:t>한 방법으로는</w:t>
      </w:r>
    </w:p>
    <w:p w:rsidR="007174FD" w:rsidRDefault="00405E25" w:rsidP="007174FD">
      <w:pPr>
        <w:pStyle w:val="af7"/>
        <w:numPr>
          <w:ilvl w:val="0"/>
          <w:numId w:val="3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augmentation을 이용한 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set의 확장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7174FD" w:rsidRDefault="00405E25" w:rsidP="007174FD">
      <w:pPr>
        <w:pStyle w:val="af7"/>
        <w:numPr>
          <w:ilvl w:val="0"/>
          <w:numId w:val="3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Dropout을 이용해 특정 뉴런에 의존성이 커지는 것을 방지해 다양한 뉴런의 robust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feature을 학습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7174FD" w:rsidRDefault="00405E25" w:rsidP="007174FD">
      <w:pPr>
        <w:pStyle w:val="af7"/>
        <w:numPr>
          <w:ilvl w:val="0"/>
          <w:numId w:val="3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초기 parameter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값을 달리 train한 모델들로 투표한 결과를 선택하는 Ensemble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방법 </w:t>
      </w:r>
    </w:p>
    <w:p w:rsidR="004160AB" w:rsidRPr="007174FD" w:rsidRDefault="00405E25" w:rsidP="007174FD">
      <w:pPr>
        <w:ind w:left="1080"/>
        <w:rPr>
          <w:rFonts w:ascii="한컴산뜻돋움" w:eastAsia="한컴산뜻돋움" w:hAnsi="한컴산뜻돋움"/>
          <w:lang w:eastAsia="ko-KR"/>
        </w:rPr>
      </w:pPr>
      <w:r w:rsidRPr="007174FD">
        <w:rPr>
          <w:rFonts w:ascii="한컴산뜻돋움" w:eastAsia="한컴산뜻돋움" w:hAnsi="한컴산뜻돋움" w:hint="eastAsia"/>
          <w:lang w:eastAsia="ko-KR"/>
        </w:rPr>
        <w:t>등이 존재한다.</w:t>
      </w:r>
      <w:r w:rsidRPr="007174FD">
        <w:rPr>
          <w:rFonts w:ascii="한컴산뜻돋움" w:eastAsia="한컴산뜻돋움" w:hAnsi="한컴산뜻돋움"/>
          <w:lang w:eastAsia="ko-KR"/>
        </w:rPr>
        <w:t xml:space="preserve"> </w:t>
      </w:r>
    </w:p>
    <w:p w:rsidR="00EB3930" w:rsidRPr="00EB3930" w:rsidRDefault="00EB3930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F6875" w:rsidRPr="00EB3930" w:rsidRDefault="004F6875" w:rsidP="004F6875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그런데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augmentation과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같이 결국 데이터의 양을 늘리는 방법은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cost부담이 있기에,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-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"Occam's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Razor</w:t>
      </w:r>
      <w:r w:rsidRPr="00EB3930">
        <w:rPr>
          <w:rFonts w:ascii="한컴산뜻돋움" w:eastAsia="한컴산뜻돋움" w:hAnsi="한컴산뜻돋움"/>
          <w:lang w:eastAsia="ko-KR"/>
        </w:rPr>
        <w:t xml:space="preserve">”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(사고 절약의 원리) 같은 현상을 설명하는 2개의 주장이 있다면 간단한 쪽을 선택하는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방법론에 따라 등장한 Normalization,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Dropout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등 다양한 해결책들 중 </w:t>
      </w:r>
    </w:p>
    <w:p w:rsidR="00405E25" w:rsidRPr="00EB3930" w:rsidRDefault="00405E2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이번 프로젝트에서는 Dropout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방법을 이용하였다.</w:t>
      </w:r>
    </w:p>
    <w:p w:rsidR="00405E25" w:rsidRPr="00EB3930" w:rsidRDefault="00405E2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F6875" w:rsidRDefault="004F687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3F0D47BA" wp14:editId="0CE583B7">
            <wp:extent cx="5041900" cy="2831221"/>
            <wp:effectExtent l="0" t="0" r="6350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171" cy="28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30" w:rsidRPr="00EB3930" w:rsidRDefault="00EB3930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F6875" w:rsidRPr="00EB3930" w:rsidRDefault="004F6875" w:rsidP="004F6875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Dropout을 이용해 무작위로 줄어든 다양한 Net에서 각각 train이 되면 결과적으로 평균 효과를 얻을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또한,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특정 뉴런의 bias나 weight가 큰 값을 가지면 그 영향이 커져 다른 뉴런들의 학습 속도가 느려지거나 제대로 학습이 안되는데,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특정 뉴런의 영향을 없애 co-adapt되는 것을 방지,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특정한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set에 영향을 받지 않는 robust한 net을 구성할 수 있다.</w:t>
      </w:r>
    </w:p>
    <w:p w:rsidR="004F6875" w:rsidRPr="00EB3930" w:rsidRDefault="004F6875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4160AB" w:rsidRPr="00EB3930" w:rsidRDefault="004160AB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Dropout의 parameter로 들어가는 실수 값은 Drop할 뉴런의 비율을 의미한다.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일반적으로 Dropout의 비율은 0.25</w:t>
      </w:r>
      <w:r w:rsidR="003357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내외로 유지되는데,</w:t>
      </w:r>
      <w:r w:rsidR="003357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뉴런의 개수가 32개일 때 4분의 1을 drop</w:t>
      </w:r>
      <w:r w:rsidR="003357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out한 것과,</w:t>
      </w:r>
      <w:r w:rsidR="003357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뉴런의 개수가 48개일 때 5분의 2를 dropout한 것에서 accuracy</w:t>
      </w:r>
      <w:r w:rsidR="00335773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5773" w:rsidRPr="00EB3930">
        <w:rPr>
          <w:rFonts w:ascii="한컴산뜻돋움" w:eastAsia="한컴산뜻돋움" w:hAnsi="한컴산뜻돋움" w:hint="eastAsia"/>
          <w:lang w:eastAsia="ko-KR"/>
        </w:rPr>
        <w:t>차이가 발생하여 일반적인 값보다 큰 0.4를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 drop한다.</w:t>
      </w:r>
    </w:p>
    <w:p w:rsidR="00621CA7" w:rsidRPr="00EB3930" w:rsidRDefault="00621CA7" w:rsidP="004548E3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924993" w:rsidRDefault="00924993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0C2DEF" w:rsidRPr="00EB3930" w:rsidRDefault="000C2DEF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405E25" w:rsidRPr="00EB3930" w:rsidRDefault="00405E25" w:rsidP="0092499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lang w:eastAsia="ko-KR"/>
        </w:rPr>
        <w:t xml:space="preserve">       </w:t>
      </w:r>
      <w:r w:rsidRPr="00EB3930">
        <w:rPr>
          <w:rFonts w:ascii="한컴산뜻돋움" w:eastAsia="한컴산뜻돋움" w:hAnsi="한컴산뜻돋움" w:hint="eastAsia"/>
          <w:lang w:eastAsia="ko-KR"/>
        </w:rPr>
        <w:t>2-6)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이전 Layer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stack과 동일하게 stack</w:t>
      </w:r>
    </w:p>
    <w:p w:rsidR="00405E25" w:rsidRPr="00EB3930" w:rsidRDefault="00C95E73" w:rsidP="0092499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4C71D4E" wp14:editId="0B2BC48D">
            <wp:extent cx="5461000" cy="2076464"/>
            <wp:effectExtent l="0" t="0" r="635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5931" cy="20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25" w:rsidRPr="00EB3930" w:rsidRDefault="00405E25" w:rsidP="00405E25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이렇게 2-1)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~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2-5)까지의 과정을 한 번 더 반복해,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위에서 언급한 Convolution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Neural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Network의 퍼포먼스를 향상시켰다.</w:t>
      </w:r>
    </w:p>
    <w:p w:rsidR="00405E25" w:rsidRPr="00EB3930" w:rsidRDefault="00405E25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405E25" w:rsidRPr="00EB3930" w:rsidRDefault="00405E25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2-7)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Fully-connected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layer연결을 위한 Data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processing</w:t>
      </w:r>
    </w:p>
    <w:p w:rsidR="00405E25" w:rsidRPr="00EB3930" w:rsidRDefault="00405E25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D63FD19" wp14:editId="2B5C695E">
            <wp:extent cx="2133600" cy="2190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25" w:rsidRPr="00EB3930" w:rsidRDefault="00405E25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Flatten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Layer는 CNN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architecture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model을 거친 뒤 추출된 주요한 특징들을 연산하기 위해 기존 2차원 data에서 1차원 data로 convert해주기 위한 것이다.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이렇게 1차원 data로 변환해줌으로 써 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layer)의 input으로 적용될 수 있다.</w:t>
      </w:r>
    </w:p>
    <w:p w:rsidR="00405E25" w:rsidRPr="00EB3930" w:rsidRDefault="00405E25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</w:p>
    <w:p w:rsidR="00405E25" w:rsidRPr="00EB3930" w:rsidRDefault="00405E25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Flatten은 이전 layer의 output을 자동으로 input으로 설정하고,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역시 input에 따라 자동으로 설정된다.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이전의 layer의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output은 6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*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6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의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shape으로 32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개 였기에,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이를 input으로 받은 Flatten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layer은 6*6*32=1152</w:t>
      </w:r>
      <w:r w:rsidR="00420F8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개의 data로 출력해준다.</w:t>
      </w:r>
    </w:p>
    <w:p w:rsidR="00420F8B" w:rsidRPr="00EB3930" w:rsidRDefault="00420F8B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420F8B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2-8)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Fully-connected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layer</w:t>
      </w:r>
      <w:r w:rsidR="007174FD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쌓기</w:t>
      </w:r>
    </w:p>
    <w:p w:rsidR="00420F8B" w:rsidRPr="00EB3930" w:rsidRDefault="00420F8B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3F3C7222" wp14:editId="707AA615">
            <wp:extent cx="3086100" cy="4762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이전 Flatten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layer에서 1차원으로 변환된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sample은 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layer)의 input으로 들어간다.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layer의 parameter는 출력 뉴런의 개수로 여기서는 512개로,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또한 다음 코드에서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ReLU로 설정해 Layer에서 처리를 해준다.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420F8B" w:rsidRPr="00EB3930" w:rsidRDefault="00420F8B" w:rsidP="00405E25">
      <w:pPr>
        <w:ind w:left="348" w:firstLine="720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앞서 추출된 주요 Feature들이 Dense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layer와 연결되어 CNN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architecture의 퍼포먼스를 향상되는 특징도 존재한다.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7174FD" w:rsidP="00420F8B">
      <w:pPr>
        <w:ind w:left="1068"/>
        <w:rPr>
          <w:rFonts w:ascii="한컴산뜻돋움" w:eastAsia="한컴산뜻돋움" w:hAnsi="한컴산뜻돋움"/>
          <w:lang w:eastAsia="ko-KR"/>
        </w:rPr>
      </w:pPr>
      <w:r>
        <w:rPr>
          <w:rFonts w:ascii="한컴산뜻돋움" w:eastAsia="한컴산뜻돋움" w:hAnsi="한컴산뜻돋움" w:hint="eastAsia"/>
          <w:lang w:eastAsia="ko-KR"/>
        </w:rPr>
        <w:t>2-9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)</w:t>
      </w:r>
      <w:r>
        <w:rPr>
          <w:rFonts w:ascii="한컴산뜻돋움" w:eastAsia="한컴산뜻돋움" w:hAnsi="한컴산뜻돋움"/>
          <w:lang w:eastAsia="ko-KR"/>
        </w:rPr>
        <w:t xml:space="preserve"> </w:t>
      </w:r>
      <w:r>
        <w:rPr>
          <w:rFonts w:ascii="한컴산뜻돋움" w:eastAsia="한컴산뜻돋움" w:hAnsi="한컴산뜻돋움" w:hint="eastAsia"/>
          <w:lang w:eastAsia="ko-KR"/>
        </w:rPr>
        <w:t>Overfitting</w:t>
      </w:r>
      <w:r>
        <w:rPr>
          <w:rFonts w:ascii="한컴산뜻돋움" w:eastAsia="한컴산뜻돋움" w:hAnsi="한컴산뜻돋움"/>
          <w:lang w:eastAsia="ko-KR"/>
        </w:rPr>
        <w:t xml:space="preserve"> </w:t>
      </w:r>
      <w:r>
        <w:rPr>
          <w:rFonts w:ascii="한컴산뜻돋움" w:eastAsia="한컴산뜻돋움" w:hAnsi="한컴산뜻돋움" w:hint="eastAsia"/>
          <w:lang w:eastAsia="ko-KR"/>
        </w:rPr>
        <w:t>방지를 위한 Dropout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433643C" wp14:editId="3818E92F">
            <wp:extent cx="2466975" cy="2286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 후,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Overfitting을 방지하기 위해 다시 한 번 더 Dropout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추가하는데,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이번에는 뉴런의 반을 Drop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한다.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7174FD" w:rsidP="00420F8B">
      <w:pPr>
        <w:ind w:left="1068"/>
        <w:rPr>
          <w:rFonts w:ascii="한컴산뜻돋움" w:eastAsia="한컴산뜻돋움" w:hAnsi="한컴산뜻돋움"/>
          <w:lang w:eastAsia="ko-KR"/>
        </w:rPr>
      </w:pPr>
      <w:r>
        <w:rPr>
          <w:rFonts w:ascii="한컴산뜻돋움" w:eastAsia="한컴산뜻돋움" w:hAnsi="한컴산뜻돋움" w:hint="eastAsia"/>
          <w:lang w:eastAsia="ko-KR"/>
        </w:rPr>
        <w:t>2-10</w:t>
      </w:r>
      <w:r w:rsidR="00420F8B" w:rsidRPr="00EB3930">
        <w:rPr>
          <w:rFonts w:ascii="한컴산뜻돋움" w:eastAsia="한컴산뜻돋움" w:hAnsi="한컴산뜻돋움" w:hint="eastAsia"/>
          <w:lang w:eastAsia="ko-KR"/>
        </w:rPr>
        <w:t>)</w:t>
      </w:r>
      <w:r>
        <w:rPr>
          <w:rFonts w:ascii="한컴산뜻돋움" w:eastAsia="한컴산뜻돋움" w:hAnsi="한컴산뜻돋움"/>
          <w:lang w:eastAsia="ko-KR"/>
        </w:rPr>
        <w:t xml:space="preserve"> </w:t>
      </w:r>
      <w:r>
        <w:rPr>
          <w:rFonts w:ascii="한컴산뜻돋움" w:eastAsia="한컴산뜻돋움" w:hAnsi="한컴산뜻돋움" w:hint="eastAsia"/>
          <w:lang w:eastAsia="ko-KR"/>
        </w:rPr>
        <w:t>Output</w:t>
      </w:r>
      <w:r>
        <w:rPr>
          <w:rFonts w:ascii="한컴산뜻돋움" w:eastAsia="한컴산뜻돋움" w:hAnsi="한컴산뜻돋움"/>
          <w:lang w:eastAsia="ko-KR"/>
        </w:rPr>
        <w:t xml:space="preserve"> </w:t>
      </w:r>
      <w:r>
        <w:rPr>
          <w:rFonts w:ascii="한컴산뜻돋움" w:eastAsia="한컴산뜻돋움" w:hAnsi="한컴산뜻돋움" w:hint="eastAsia"/>
          <w:lang w:eastAsia="ko-KR"/>
        </w:rPr>
        <w:t>layer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4EAD7AB3" wp14:editId="6E7F05D6">
            <wp:extent cx="3409950" cy="4857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모든 Hidden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layer들을 거쳐 이제 마지막으로 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layer로 Input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set을 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classify하기 위해 앞서 설정해주었던 num_classes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(클래스의 개수,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10개)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만큼 뉴런을 만들어 fully-connect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한다.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마지막 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layer에서 사용되는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record는 ReLU가 아닌,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softmax이다.</w:t>
      </w:r>
    </w:p>
    <w:p w:rsidR="00420F8B" w:rsidRPr="00EB3930" w:rsidRDefault="00420F8B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Softmax는 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layer에 자주 사용되는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function</w:t>
      </w:r>
      <w:r w:rsidRPr="00EB3930">
        <w:rPr>
          <w:rFonts w:ascii="한컴산뜻돋움" w:eastAsia="한컴산뜻돋움" w:hAnsi="한컴산뜻돋움" w:hint="eastAsia"/>
          <w:lang w:eastAsia="ko-KR"/>
        </w:rPr>
        <w:t>으로,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모든 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결과값의 합이 1이고,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각 결과값들은 이 합으로 나뉘어 상대적인 확률 분배 및 가치를 지니게 된다.</w:t>
      </w:r>
    </w:p>
    <w:p w:rsidR="00C047CE" w:rsidRPr="00EB3930" w:rsidRDefault="00C047CE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633537" w:rsidRPr="00EB3930" w:rsidRDefault="00C047CE" w:rsidP="007174FD">
      <w:pPr>
        <w:ind w:left="1068"/>
        <w:rPr>
          <w:rFonts w:ascii="한컴산뜻돋움" w:eastAsia="한컴산뜻돋움" w:hAnsi="한컴산뜻돋움" w:hint="eastAsia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이렇게 모든 과정을 거쳐 layer들을 쌓아 만든 CNN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architecture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model은 </w:t>
      </w:r>
    </w:p>
    <w:p w:rsidR="00C047CE" w:rsidRPr="00EB3930" w:rsidRDefault="00C047CE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6C3427AF" wp14:editId="02B0F749">
            <wp:extent cx="5334000" cy="332422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37" w:rsidRPr="00EB3930" w:rsidRDefault="00633537" w:rsidP="00420F8B">
      <w:pPr>
        <w:ind w:left="1068"/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420F8B">
      <w:pPr>
        <w:ind w:left="1068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위 그림과 같이 Raw한 low-level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feature에서부터 추상적인 feature들을 추출해 내어,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Fully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connected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layer을 이용해 image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classification을 수행한다.</w:t>
      </w:r>
    </w:p>
    <w:p w:rsidR="00633537" w:rsidRPr="00EB3930" w:rsidRDefault="00633537" w:rsidP="00405E25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F431F3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Model</w:t>
      </w:r>
      <w:r w:rsidR="00F431F3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C047CE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Visualization</w:t>
      </w:r>
    </w:p>
    <w:p w:rsidR="00C047CE" w:rsidRPr="00EB3930" w:rsidRDefault="00C047CE" w:rsidP="00C047C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167DCBC9" wp14:editId="74AD5E1F">
            <wp:extent cx="5943600" cy="8794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93" w:rsidRPr="00EB3930" w:rsidRDefault="00924993" w:rsidP="00924993">
      <w:pPr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</w:p>
    <w:p w:rsidR="00924993" w:rsidRPr="00EB3930" w:rsidRDefault="00C047CE" w:rsidP="0092499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Layer들을 쌓아 만든 model을 input과 output,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그리고 자세한 정보를 출력해주는 모듈이다.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아래로 순차적으로 내려갈수록 다음 layer들을 뜻한다.</w:t>
      </w:r>
    </w:p>
    <w:p w:rsidR="00924993" w:rsidRPr="00EB3930" w:rsidRDefault="00924993" w:rsidP="00924993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사용변수</w:t>
      </w:r>
    </w:p>
    <w:p w:rsidR="00924993" w:rsidRPr="00EB3930" w:rsidRDefault="00924993" w:rsidP="00924993">
      <w:pPr>
        <w:pStyle w:val="af7"/>
        <w:numPr>
          <w:ilvl w:val="0"/>
          <w:numId w:val="2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x_train,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y_train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sample의 input,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ouput</w:t>
      </w:r>
    </w:p>
    <w:p w:rsidR="00924993" w:rsidRPr="00EB3930" w:rsidRDefault="00924993" w:rsidP="00924993">
      <w:pPr>
        <w:pStyle w:val="af7"/>
        <w:numPr>
          <w:ilvl w:val="0"/>
          <w:numId w:val="24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x_test,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y_test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sample의 input,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</w:t>
      </w:r>
    </w:p>
    <w:p w:rsidR="00924993" w:rsidRPr="00EB3930" w:rsidRDefault="00924993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ind w:left="720"/>
        <w:rPr>
          <w:rFonts w:ascii="한컴산뜻돋움" w:eastAsia="한컴산뜻돋움" w:hAnsi="한컴산뜻돋움"/>
          <w:lang w:eastAsia="ko-KR"/>
        </w:rPr>
      </w:pPr>
    </w:p>
    <w:p w:rsidR="00924993" w:rsidRPr="00EB3930" w:rsidRDefault="00924993" w:rsidP="00924993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4C624A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Optimizer</w:t>
      </w:r>
    </w:p>
    <w:p w:rsidR="00924993" w:rsidRPr="00EB3930" w:rsidRDefault="00924993" w:rsidP="00924993">
      <w:pPr>
        <w:rPr>
          <w:rFonts w:ascii="한컴산뜻돋움" w:eastAsia="한컴산뜻돋움" w:hAnsi="한컴산뜻돋움"/>
          <w:lang w:eastAsia="ko-KR"/>
        </w:rPr>
      </w:pPr>
    </w:p>
    <w:p w:rsidR="00335773" w:rsidRPr="00EB3930" w:rsidRDefault="00335773" w:rsidP="0092499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36CA00C3" wp14:editId="0B5C6565">
            <wp:extent cx="5943600" cy="101473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93" w:rsidRPr="00EB3930" w:rsidRDefault="00924993" w:rsidP="00924993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  <w:r w:rsidR="00951BEF">
        <w:rPr>
          <w:rFonts w:ascii="한컴산뜻돋움" w:eastAsia="한컴산뜻돋움" w:hAnsi="한컴산뜻돋움" w:hint="eastAsia"/>
          <w:lang w:eastAsia="ko-KR"/>
        </w:rPr>
        <w:t xml:space="preserve"> 및 퍼포먼스 개선 노력</w:t>
      </w:r>
    </w:p>
    <w:p w:rsidR="00841E64" w:rsidRPr="00EB3930" w:rsidRDefault="004F6875" w:rsidP="00841E64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Optimizer란 Machine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Learning에서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적절한</w:t>
      </w:r>
      <w:r w:rsidRPr="00EB3930">
        <w:rPr>
          <w:rFonts w:ascii="한컴산뜻돋움" w:eastAsia="한컴산뜻돋움" w:hAnsi="한컴산뜻돋움" w:hint="eastAsia"/>
          <w:lang w:eastAsia="ko-KR"/>
        </w:rPr>
        <w:t>parameter(weight,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bias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등)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를 찾아 cost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function을 최적화시키는 과정을 진행한다.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Cost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function이 0에 가까워 지는 것이 목표로,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optimization으로 이용할 수 있는 방법으로는 SGD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(Stochastic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gradient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descent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optimizer),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RMSprop,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Momentum,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Adagrad,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Adadelta,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그리고 Adam</w:t>
      </w:r>
      <w:r w:rsidR="00841E64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841E64" w:rsidRPr="00EB3930">
        <w:rPr>
          <w:rFonts w:ascii="한컴산뜻돋움" w:eastAsia="한컴산뜻돋움" w:hAnsi="한컴산뜻돋움" w:hint="eastAsia"/>
          <w:lang w:eastAsia="ko-KR"/>
        </w:rPr>
        <w:t>등이 있다.</w:t>
      </w:r>
    </w:p>
    <w:p w:rsidR="001102A4" w:rsidRPr="00EB3930" w:rsidRDefault="001102A4" w:rsidP="00841E64">
      <w:pPr>
        <w:ind w:left="720"/>
        <w:rPr>
          <w:rFonts w:ascii="한컴산뜻돋움" w:eastAsia="한컴산뜻돋움" w:hAnsi="한컴산뜻돋움"/>
          <w:lang w:eastAsia="ko-KR"/>
        </w:rPr>
      </w:pPr>
    </w:p>
    <w:p w:rsidR="00841E64" w:rsidRPr="00EB3930" w:rsidRDefault="001102A4" w:rsidP="00000556">
      <w:pPr>
        <w:pStyle w:val="af7"/>
        <w:numPr>
          <w:ilvl w:val="0"/>
          <w:numId w:val="30"/>
        </w:numPr>
        <w:ind w:leftChars="0"/>
        <w:rPr>
          <w:rFonts w:ascii="한컴산뜻돋움" w:eastAsia="한컴산뜻돋움" w:hAnsi="한컴산뜻돋움"/>
          <w:b/>
          <w:sz w:val="22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sz w:val="22"/>
          <w:lang w:eastAsia="ko-KR"/>
        </w:rPr>
        <w:t>Optimizer의 종류 및 특징</w:t>
      </w:r>
    </w:p>
    <w:p w:rsidR="00841E64" w:rsidRPr="00EB3930" w:rsidRDefault="00841E64" w:rsidP="00841E64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SGD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기존 Gradient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descent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방식은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set이 많아지면 batch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사이즈가 커져 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시간이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오래 걸린다.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또한 random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sample이 포함된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set에 중복 데이터가 포함되어 중복의 가능성도 존재한다.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이러한 문제점을 작은 batch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size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적은 계산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 w:hint="eastAsia"/>
          <w:lang w:eastAsia="ko-KR"/>
        </w:rPr>
        <w:t>으로 근사한 결과값을 얻는 Stochastic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gradient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descent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방식으로 해결할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set에서 sample을 random하게 선택해 평균값을 추정하는 방법론을 확장해,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반복 당 훨씬 크기가 작은 batch(크기가 1)를 사용하고,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비록 노이즈가 심할 수 있지만,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충분한 반복을 통해 효과를 얻을 수 있다.</w:t>
      </w:r>
    </w:p>
    <w:p w:rsidR="00DE1292" w:rsidRPr="00EB3930" w:rsidRDefault="00DE1292" w:rsidP="00DE1292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841E64" w:rsidRPr="00EB3930" w:rsidRDefault="00841E64" w:rsidP="00841E64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RMSprop</w:t>
      </w:r>
      <w:r w:rsidRPr="00EB3930">
        <w:rPr>
          <w:rFonts w:ascii="한컴산뜻돋움" w:eastAsia="한컴산뜻돋움" w:hAnsi="한컴산뜻돋움" w:hint="eastAsia"/>
          <w:lang w:eastAsia="ko-KR"/>
        </w:rPr>
        <w:t>는 gradient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descent의 퍼포먼스를 향상시킬 수 있는 또다른 방법으로,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Root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Mean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Squared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Propagation의 약자이다.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Exponentially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weighted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average를 이용하는 방법으로,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모델의 각 parameter에 개별 learning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rate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조정이 가능하다.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 xml:space="preserve">RMSprop은 gradient가 큰 </w:t>
      </w:r>
      <w:r w:rsidR="00DE1292" w:rsidRPr="00EB3930">
        <w:rPr>
          <w:rFonts w:ascii="한컴산뜻돋움" w:eastAsia="한컴산뜻돋움" w:hAnsi="한컴산뜻돋움"/>
          <w:lang w:eastAsia="ko-KR"/>
        </w:rPr>
        <w:t>parameter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에서 learning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rate가 감소하는 속도가 빠르고,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gradient가 작은 부분에서는 속도가 느리다.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이를 통해,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노이즈와 oscillation(진동)을 방지할 수 있으나,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결적으로 learning</w:t>
      </w:r>
      <w:r w:rsidR="00DE1292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DE1292" w:rsidRPr="00EB3930">
        <w:rPr>
          <w:rFonts w:ascii="한컴산뜻돋움" w:eastAsia="한컴산뜻돋움" w:hAnsi="한컴산뜻돋움" w:hint="eastAsia"/>
          <w:lang w:eastAsia="ko-KR"/>
        </w:rPr>
        <w:t>rate가 너무 작아져 model이 완전히 멈출 수 있는 단점도 존재한다.</w:t>
      </w:r>
    </w:p>
    <w:p w:rsidR="00DE1292" w:rsidRPr="00EB3930" w:rsidRDefault="00DE1292" w:rsidP="00DE1292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RMSprop은 Non-sttionary한 data를 이용해 train할 때 많이 사용한다.</w:t>
      </w:r>
    </w:p>
    <w:p w:rsidR="00DE1292" w:rsidRPr="00EB3930" w:rsidRDefault="00DE1292" w:rsidP="00DE1292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DE1292" w:rsidRPr="00EB3930" w:rsidRDefault="00DE1292" w:rsidP="00DE1292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Momentum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은 SGD에서 </w:t>
      </w:r>
      <w:r w:rsidR="00EB3930">
        <w:rPr>
          <w:rFonts w:ascii="한컴산뜻돋움" w:eastAsia="한컴산뜻돋움" w:hAnsi="한컴산뜻돋움" w:hint="eastAsia"/>
          <w:lang w:eastAsia="ko-KR"/>
        </w:rPr>
        <w:t>계산</w:t>
      </w:r>
      <w:r w:rsidRPr="00EB3930">
        <w:rPr>
          <w:rFonts w:ascii="한컴산뜻돋움" w:eastAsia="한컴산뜻돋움" w:hAnsi="한컴산뜻돋움" w:hint="eastAsia"/>
          <w:lang w:eastAsia="ko-KR"/>
        </w:rPr>
        <w:t>된 gradient의 한 step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전 gradient를 일정한 비율만큼 반영하여 사용함으로써,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새로운 gradient에 관성 모멘트와 같은 효과를 주어 local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minimum을 빨리 빠져나올 수 있는 방법이다.</w:t>
      </w:r>
    </w:p>
    <w:p w:rsidR="00452AE9" w:rsidRPr="00EB3930" w:rsidRDefault="00452AE9" w:rsidP="00452AE9">
      <w:pPr>
        <w:pStyle w:val="af7"/>
        <w:ind w:leftChars="0" w:left="1080"/>
        <w:rPr>
          <w:rFonts w:ascii="한컴산뜻돋움" w:eastAsia="한컴산뜻돋움" w:hAnsi="한컴산뜻돋움"/>
          <w:lang w:eastAsia="ko-KR"/>
        </w:rPr>
      </w:pPr>
    </w:p>
    <w:p w:rsidR="00DE1292" w:rsidRPr="00EB3930" w:rsidRDefault="00DE1292" w:rsidP="00DE1292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Adam</w:t>
      </w:r>
      <w:r w:rsidRPr="00EB3930">
        <w:rPr>
          <w:rFonts w:ascii="한컴산뜻돋움" w:eastAsia="한컴산뜻돋움" w:hAnsi="한컴산뜻돋움" w:hint="eastAsia"/>
          <w:lang w:eastAsia="ko-KR"/>
        </w:rPr>
        <w:t>(Adaptive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Moment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Estimation)은 RMSprop의 장점과 Momentum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optimization의 아이디어를 결합한 방법이다.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이는 빠르고 효과적인 </w:t>
      </w:r>
      <w:r w:rsidRPr="00EB3930">
        <w:rPr>
          <w:rFonts w:ascii="한컴산뜻돋움" w:eastAsia="한컴산뜻돋움" w:hAnsi="한컴산뜻돋움"/>
          <w:lang w:eastAsia="ko-KR"/>
        </w:rPr>
        <w:t>optimization</w:t>
      </w:r>
      <w:r w:rsidRPr="00EB3930">
        <w:rPr>
          <w:rFonts w:ascii="한컴산뜻돋움" w:eastAsia="한컴산뜻돋움" w:hAnsi="한컴산뜻돋움" w:hint="eastAsia"/>
          <w:lang w:eastAsia="ko-KR"/>
        </w:rPr>
        <w:t>을 가능하게 해주는데,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효과가 증가함에 따라 계산의 복잡성도 커진다.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452AE9" w:rsidRPr="00EB3930" w:rsidRDefault="00452AE9" w:rsidP="00452AE9">
      <w:pPr>
        <w:rPr>
          <w:rFonts w:ascii="한컴산뜻돋움" w:eastAsia="한컴산뜻돋움" w:hAnsi="한컴산뜻돋움"/>
          <w:lang w:eastAsia="ko-KR"/>
        </w:rPr>
      </w:pPr>
    </w:p>
    <w:p w:rsidR="00DE1292" w:rsidRPr="00EB3930" w:rsidRDefault="00DE1292" w:rsidP="00DE1292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Adagard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는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rate를 normalization하여 서서히 감소시키는 방법이다.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Adagard는 training동안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 xml:space="preserve"> parameter가 얼마나 자주 update되는지에 상대적으로 적용되어,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parmeter가 더 자주 update될수록,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rate가 더 작아진다.</w:t>
      </w:r>
    </w:p>
    <w:p w:rsidR="00452AE9" w:rsidRPr="00EB3930" w:rsidRDefault="00452AE9" w:rsidP="00452AE9">
      <w:pPr>
        <w:rPr>
          <w:rFonts w:ascii="한컴산뜻돋움" w:eastAsia="한컴산뜻돋움" w:hAnsi="한컴산뜻돋움"/>
          <w:lang w:eastAsia="ko-KR"/>
        </w:rPr>
      </w:pPr>
    </w:p>
    <w:p w:rsidR="00DE1292" w:rsidRPr="00EB3930" w:rsidRDefault="00DE1292" w:rsidP="00DE1292">
      <w:pPr>
        <w:pStyle w:val="af7"/>
        <w:numPr>
          <w:ilvl w:val="0"/>
          <w:numId w:val="28"/>
        </w:numPr>
        <w:ind w:leftChars="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b/>
          <w:lang w:eastAsia="ko-KR"/>
        </w:rPr>
        <w:t>Adadelta</w:t>
      </w:r>
      <w:r w:rsidRPr="00EB3930">
        <w:rPr>
          <w:rFonts w:ascii="한컴산뜻돋움" w:eastAsia="한컴산뜻돋움" w:hAnsi="한컴산뜻돋움" w:hint="eastAsia"/>
          <w:lang w:eastAsia="ko-KR"/>
        </w:rPr>
        <w:t>는 Rmsprop과 Adagrad를 보정한 방법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으로,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Adagard의 더욱 robust한 확장판이다.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Adadelta는 update가 자주 발생하여도 learning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rate를 유지하고,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초기 learning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BD679A" w:rsidRPr="00EB3930">
        <w:rPr>
          <w:rFonts w:ascii="한컴산뜻돋움" w:eastAsia="한컴산뜻돋움" w:hAnsi="한컴산뜻돋움" w:hint="eastAsia"/>
          <w:lang w:eastAsia="ko-KR"/>
        </w:rPr>
        <w:t>rate를 따로 설정하지 않아도 된다.</w:t>
      </w:r>
      <w:r w:rsidR="00BD679A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BD679A" w:rsidRPr="00EB3930" w:rsidRDefault="00BD679A" w:rsidP="00BD679A">
      <w:pPr>
        <w:ind w:left="720"/>
        <w:rPr>
          <w:rFonts w:ascii="한컴산뜻돋움" w:eastAsia="한컴산뜻돋움" w:hAnsi="한컴산뜻돋움"/>
          <w:lang w:eastAsia="ko-KR"/>
        </w:rPr>
      </w:pPr>
    </w:p>
    <w:p w:rsidR="00BD679A" w:rsidRPr="00EB3930" w:rsidRDefault="00BD679A" w:rsidP="00BD679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 외에도 다양한 Optimizer가 존재하고 각각의 특징들이 존재해 상황에 따라 적절한 것을 이용할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이번 프로젝트에서는 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set의 크기가 크다고 고려하여 적은 batch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size로도 일반 Gradient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descent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모델과 근사한 결과를 도출해 낼 수 있는 SGD를 이용하였다.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그러나 SGD에서 더 나아가 Optimization의 방법은 지속적으로 발전해왔고,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비교적 최신인 RMSprop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또는 Adam을 이용하였다면,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더욱 빠르고 효과적인 Optimization이 가능했을 것이다.</w:t>
      </w:r>
    </w:p>
    <w:p w:rsidR="00633537" w:rsidRPr="00EB3930" w:rsidRDefault="00633537" w:rsidP="00EB3930">
      <w:pPr>
        <w:rPr>
          <w:rFonts w:ascii="한컴산뜻돋움" w:eastAsia="한컴산뜻돋움" w:hAnsi="한컴산뜻돋움"/>
          <w:lang w:eastAsia="ko-KR"/>
        </w:rPr>
      </w:pPr>
    </w:p>
    <w:p w:rsidR="00BD679A" w:rsidRPr="00EB3930" w:rsidRDefault="00BD679A" w:rsidP="00633537">
      <w:pPr>
        <w:ind w:left="720"/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lastRenderedPageBreak/>
        <w:drawing>
          <wp:inline distT="0" distB="0" distL="0" distR="0" wp14:anchorId="6F03C593" wp14:editId="7E86C8FA">
            <wp:extent cx="5099050" cy="3135153"/>
            <wp:effectExtent l="0" t="0" r="635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0725" cy="31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9A" w:rsidRPr="00EB3930" w:rsidRDefault="00BD679A" w:rsidP="00EB3930">
      <w:pPr>
        <w:ind w:left="720" w:firstLineChars="450" w:firstLine="839"/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&lt;Optimizer에 따른 accuracy변화 graph&gt;</w:t>
      </w:r>
    </w:p>
    <w:p w:rsidR="00BD679A" w:rsidRPr="00EB3930" w:rsidRDefault="00BD679A" w:rsidP="00633537">
      <w:pPr>
        <w:ind w:left="720"/>
        <w:jc w:val="center"/>
        <w:rPr>
          <w:rFonts w:ascii="한컴산뜻돋움" w:eastAsia="한컴산뜻돋움" w:hAnsi="한컴산뜻돋움"/>
          <w:lang w:eastAsia="ko-KR"/>
        </w:rPr>
      </w:pPr>
    </w:p>
    <w:p w:rsidR="00BD679A" w:rsidRPr="00EB3930" w:rsidRDefault="00BD679A" w:rsidP="00633537">
      <w:pPr>
        <w:ind w:left="720"/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6FF23E52" wp14:editId="77A60C6E">
            <wp:extent cx="5214764" cy="3225800"/>
            <wp:effectExtent l="0" t="0" r="508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285" cy="32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9A" w:rsidRPr="00EB3930" w:rsidRDefault="00BD679A" w:rsidP="00633537">
      <w:pPr>
        <w:ind w:left="720"/>
        <w:jc w:val="center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&lt;Optimizer에 따른 loss의 변화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 xml:space="preserve"> graph&gt;</w:t>
      </w:r>
    </w:p>
    <w:p w:rsidR="00633537" w:rsidRPr="00EB3930" w:rsidRDefault="00633537" w:rsidP="00633537">
      <w:pPr>
        <w:ind w:left="720"/>
        <w:jc w:val="center"/>
        <w:rPr>
          <w:rFonts w:ascii="한컴산뜻돋움" w:eastAsia="한컴산뜻돋움" w:hAnsi="한컴산뜻돋움"/>
          <w:lang w:eastAsia="ko-KR"/>
        </w:rPr>
      </w:pPr>
    </w:p>
    <w:p w:rsidR="00C95E73" w:rsidRPr="00EB3930" w:rsidRDefault="00374FEA" w:rsidP="00BD679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위의 그래프들을 참조한다면,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Accuracy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SGD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&lt;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RMSprop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&lt;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Adam,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Adam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&lt;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SGD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&lt;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RMSprop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임을 알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이에 따라 근 2년 전부터 Adam이 유행하는 이유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퍼포먼스 </w:t>
      </w:r>
      <w:r w:rsidRPr="00EB3930">
        <w:rPr>
          <w:rFonts w:ascii="바탕" w:hAnsi="바탕" w:cs="바탕" w:hint="eastAsia"/>
          <w:lang w:eastAsia="ko-KR"/>
        </w:rPr>
        <w:t>–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를 확인할 수 있고,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SGD를 개선한 다면 Adam에 근접한 퍼포먼스를 보일 수 있다는 것도 알 수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C95E73" w:rsidRPr="00EB3930" w:rsidRDefault="00C95E73" w:rsidP="00BD679A">
      <w:pPr>
        <w:ind w:left="720"/>
        <w:rPr>
          <w:rFonts w:ascii="한컴산뜻돋움" w:eastAsia="한컴산뜻돋움" w:hAnsi="한컴산뜻돋움"/>
          <w:lang w:eastAsia="ko-KR"/>
        </w:rPr>
      </w:pPr>
    </w:p>
    <w:p w:rsidR="00374FEA" w:rsidRPr="00EB3930" w:rsidRDefault="00C95E73" w:rsidP="00BD679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따라서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 xml:space="preserve"> 이번 </w:t>
      </w:r>
      <w:r w:rsidRPr="00EB3930">
        <w:rPr>
          <w:rFonts w:ascii="한컴산뜻돋움" w:eastAsia="한컴산뜻돋움" w:hAnsi="한컴산뜻돋움" w:hint="eastAsia"/>
          <w:lang w:eastAsia="ko-KR"/>
        </w:rPr>
        <w:t>프로젝트에서는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 xml:space="preserve"> SGD</w:t>
      </w:r>
      <w:r w:rsidRPr="00EB3930">
        <w:rPr>
          <w:rFonts w:ascii="한컴산뜻돋움" w:eastAsia="한컴산뜻돋움" w:hAnsi="한컴산뜻돋움" w:hint="eastAsia"/>
          <w:lang w:eastAsia="ko-KR"/>
        </w:rPr>
        <w:t>와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 xml:space="preserve"> Adam을 </w:t>
      </w:r>
      <w:r w:rsidRPr="00EB3930">
        <w:rPr>
          <w:rFonts w:ascii="한컴산뜻돋움" w:eastAsia="한컴산뜻돋움" w:hAnsi="한컴산뜻돋움" w:hint="eastAsia"/>
          <w:lang w:eastAsia="ko-KR"/>
        </w:rPr>
        <w:t>이용하여 동일 epoch과 batch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size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조건 하에 두 Optimizer의 퍼포먼스를 비교해 볼 것이다.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(Adam의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rate가 SGD의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rate보다 훨씬 </w:t>
      </w:r>
      <w:r w:rsidR="00A553EE" w:rsidRPr="00EB3930">
        <w:rPr>
          <w:rFonts w:ascii="한컴산뜻돋움" w:eastAsia="한컴산뜻돋움" w:hAnsi="한컴산뜻돋움" w:hint="eastAsia"/>
          <w:lang w:eastAsia="ko-KR"/>
        </w:rPr>
        <w:t>작고,</w:t>
      </w:r>
      <w:r w:rsidR="00A553EE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553EE" w:rsidRPr="00EB3930">
        <w:rPr>
          <w:rFonts w:ascii="한컴산뜻돋움" w:eastAsia="한컴산뜻돋움" w:hAnsi="한컴산뜻돋움" w:hint="eastAsia"/>
          <w:lang w:eastAsia="ko-KR"/>
        </w:rPr>
        <w:t>Tutorial</w:t>
      </w:r>
      <w:r w:rsidR="00A553EE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553EE" w:rsidRPr="00EB3930">
        <w:rPr>
          <w:rFonts w:ascii="한컴산뜻돋움" w:eastAsia="한컴산뜻돋움" w:hAnsi="한컴산뜻돋움" w:hint="eastAsia"/>
          <w:lang w:eastAsia="ko-KR"/>
        </w:rPr>
        <w:t>레벨의 모듈 이용에 따라 non-specific,</w:t>
      </w:r>
      <w:r w:rsidR="00A553EE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A553EE" w:rsidRPr="00EB3930">
        <w:rPr>
          <w:rFonts w:ascii="한컴산뜻돋움" w:eastAsia="한컴산뜻돋움" w:hAnsi="한컴산뜻돋움" w:hint="eastAsia"/>
          <w:lang w:eastAsia="ko-KR"/>
        </w:rPr>
        <w:t>rough한 comparison</w:t>
      </w:r>
      <w:r w:rsidRPr="00EB3930">
        <w:rPr>
          <w:rFonts w:ascii="한컴산뜻돋움" w:eastAsia="한컴산뜻돋움" w:hAnsi="한컴산뜻돋움" w:hint="eastAsia"/>
          <w:lang w:eastAsia="ko-KR"/>
        </w:rPr>
        <w:t>)</w:t>
      </w:r>
    </w:p>
    <w:p w:rsidR="00BD679A" w:rsidRPr="00EB3930" w:rsidRDefault="00BD679A" w:rsidP="00374FEA">
      <w:pPr>
        <w:rPr>
          <w:rFonts w:ascii="한컴산뜻돋움" w:eastAsia="한컴산뜻돋움" w:hAnsi="한컴산뜻돋움"/>
          <w:lang w:eastAsia="ko-KR"/>
        </w:rPr>
      </w:pPr>
    </w:p>
    <w:p w:rsidR="00841E64" w:rsidRPr="00EB3930" w:rsidRDefault="00841E64" w:rsidP="00841E64">
      <w:pPr>
        <w:ind w:left="720"/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C047CE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="00374FEA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Model</w:t>
      </w:r>
      <w:r w:rsidR="00374FEA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Compilation</w:t>
      </w:r>
    </w:p>
    <w:p w:rsidR="00C047CE" w:rsidRPr="00EB3930" w:rsidRDefault="00374FEA" w:rsidP="00C047C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2373BDCC" wp14:editId="6059AF46">
            <wp:extent cx="5022850" cy="1440850"/>
            <wp:effectExtent l="0" t="0" r="6350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989" cy="14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CE" w:rsidRPr="00EB3930" w:rsidRDefault="00C047CE" w:rsidP="00C047CE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</w:p>
    <w:p w:rsidR="00374FEA" w:rsidRPr="00EB3930" w:rsidRDefault="00374FEA" w:rsidP="00C047CE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Model을 train하기 전에 optimizer,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(or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function),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metrics 등의 환경 설정을 compile하는 모듈이다.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C047CE" w:rsidRPr="00EB3930" w:rsidRDefault="00374FEA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function은 single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training의 error을 나타낸다면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function은 전체 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간 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평균으로 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function과 synonym처럼 쓰이기도 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function으로 가능한 방법은 Mean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Squared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error,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Mean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absolute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error,</w:t>
      </w:r>
      <w:r w:rsidRPr="00EB3930">
        <w:rPr>
          <w:rFonts w:ascii="한컴산뜻돋움" w:eastAsia="한컴산뜻돋움" w:hAnsi="한컴산뜻돋움"/>
          <w:lang w:eastAsia="ko-KR"/>
        </w:rPr>
        <w:t xml:space="preserve">  </w:t>
      </w:r>
      <w:r w:rsidRPr="00EB3930">
        <w:rPr>
          <w:rFonts w:ascii="한컴산뜻돋움" w:eastAsia="한컴산뜻돋움" w:hAnsi="한컴산뜻돋움" w:hint="eastAsia"/>
          <w:lang w:eastAsia="ko-KR"/>
        </w:rPr>
        <w:t>hinge,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categoriacal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crossentropy등이 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이번 프로젝트에서는 categorical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crossentropy를 이용할 것인데,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이는 이전에 </w:t>
      </w:r>
      <w:r w:rsidRPr="00EB3930">
        <w:rPr>
          <w:rFonts w:ascii="한컴산뜻돋움" w:eastAsia="한컴산뜻돋움" w:hAnsi="한컴산뜻돋움"/>
          <w:lang w:eastAsia="ko-KR"/>
        </w:rPr>
        <w:t xml:space="preserve">quadratic </w:t>
      </w:r>
      <w:r w:rsidRPr="00EB3930">
        <w:rPr>
          <w:rFonts w:ascii="한컴산뜻돋움" w:eastAsia="한컴산뜻돋움" w:hAnsi="한컴산뜻돋움" w:hint="eastAsia"/>
          <w:lang w:eastAsia="ko-KR"/>
        </w:rPr>
        <w:t>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이용해 발생한 문제점을 해결하기 위해서이다.</w:t>
      </w:r>
    </w:p>
    <w:p w:rsidR="00374FEA" w:rsidRPr="00EB3930" w:rsidRDefault="00374FEA" w:rsidP="00374FEA">
      <w:pPr>
        <w:ind w:left="720"/>
        <w:rPr>
          <w:rFonts w:ascii="한컴산뜻돋움" w:eastAsia="한컴산뜻돋움" w:hAnsi="한컴산뜻돋움"/>
          <w:lang w:eastAsia="ko-KR"/>
        </w:rPr>
      </w:pPr>
    </w:p>
    <w:p w:rsidR="00374FEA" w:rsidRPr="00EB3930" w:rsidRDefault="00A17278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흔히 사용되는 MSE,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>Quadratic</w:t>
      </w:r>
      <w:r w:rsidR="00374FE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>cost</w:t>
      </w:r>
      <w:r w:rsidR="00374FE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>function을 이용할 경우,</w:t>
      </w:r>
      <w:r w:rsidR="00374FE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 xml:space="preserve">초기 </w:t>
      </w:r>
      <w:r w:rsidR="00374FEA" w:rsidRPr="00EB3930">
        <w:rPr>
          <w:rFonts w:ascii="한컴산뜻돋움" w:eastAsia="한컴산뜻돋움" w:hAnsi="한컴산뜻돋움"/>
          <w:lang w:eastAsia="ko-KR"/>
        </w:rPr>
        <w:t>parameter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>의 설정값에 따라 learning이 굉장히 느려질 수 있다.</w:t>
      </w:r>
      <w:r w:rsidR="00374FE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74FEA" w:rsidRPr="00EB3930">
        <w:rPr>
          <w:rFonts w:ascii="한컴산뜻돋움" w:eastAsia="한컴산뜻돋움" w:hAnsi="한컴산뜻돋움" w:hint="eastAsia"/>
          <w:lang w:eastAsia="ko-KR"/>
        </w:rPr>
        <w:t>이는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미분값이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미분값을 이용하기 때문인데(Activation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function으로 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사용할 경우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function과 특성이 결합),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미분값은 input의 크기가 0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또는 1에 가까울수록 작아져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의 미분값(변화량)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역시 작아지기 때문이다.</w:t>
      </w:r>
    </w:p>
    <w:p w:rsidR="00A17278" w:rsidRPr="00EB3930" w:rsidRDefault="00A17278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lastRenderedPageBreak/>
        <w:drawing>
          <wp:inline distT="0" distB="0" distL="0" distR="0" wp14:anchorId="20317A9E" wp14:editId="1115D8D6">
            <wp:extent cx="3003550" cy="2139802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535" cy="21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0314D3A6" wp14:editId="7B9EC341">
            <wp:extent cx="2113735" cy="1491615"/>
            <wp:effectExtent l="0" t="0" r="127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3381" r="18090"/>
                    <a:stretch/>
                  </pic:blipFill>
                  <pic:spPr bwMode="auto">
                    <a:xfrm>
                      <a:off x="0" y="0"/>
                      <a:ext cx="2116165" cy="149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278" w:rsidRDefault="00A17278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               &lt;cost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function과 미분 식&gt;</w:t>
      </w:r>
      <w:r w:rsidRPr="00EB3930">
        <w:rPr>
          <w:rFonts w:ascii="한컴산뜻돋움" w:eastAsia="한컴산뜻돋움" w:hAnsi="한컴산뜻돋움"/>
          <w:lang w:eastAsia="ko-KR"/>
        </w:rPr>
        <w:t xml:space="preserve">                    </w:t>
      </w:r>
      <w:r w:rsidR="00EB3930">
        <w:rPr>
          <w:rFonts w:ascii="한컴산뜻돋움" w:eastAsia="한컴산뜻돋움" w:hAnsi="한컴산뜻돋움"/>
          <w:lang w:eastAsia="ko-KR"/>
        </w:rPr>
        <w:t xml:space="preserve">                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&lt;sigmoid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미분graph&gt;</w:t>
      </w:r>
    </w:p>
    <w:p w:rsidR="00EB3930" w:rsidRPr="00EB3930" w:rsidRDefault="00EB3930" w:rsidP="00374FEA">
      <w:pPr>
        <w:ind w:left="720"/>
        <w:rPr>
          <w:rFonts w:ascii="한컴산뜻돋움" w:eastAsia="한컴산뜻돋움" w:hAnsi="한컴산뜻돋움"/>
          <w:lang w:eastAsia="ko-KR"/>
        </w:rPr>
      </w:pPr>
    </w:p>
    <w:p w:rsidR="00A17278" w:rsidRPr="00EB3930" w:rsidRDefault="00A17278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이렇게 Learning이 느려지는 것을 방지하기 위해 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output과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output의 차이에 기반해서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speed를 결정하는 "Cross-Entropy</w:t>
      </w:r>
      <w:r w:rsidRPr="00EB3930">
        <w:rPr>
          <w:rFonts w:ascii="한컴산뜻돋움" w:eastAsia="한컴산뜻돋움" w:hAnsi="한컴산뜻돋움"/>
          <w:lang w:eastAsia="ko-KR"/>
        </w:rPr>
        <w:t xml:space="preserve">” </w:t>
      </w:r>
      <w:r w:rsidRPr="00EB3930">
        <w:rPr>
          <w:rFonts w:ascii="한컴산뜻돋움" w:eastAsia="한컴산뜻돋움" w:hAnsi="한컴산뜻돋움" w:hint="eastAsia"/>
          <w:lang w:eastAsia="ko-KR"/>
        </w:rPr>
        <w:t>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function을 설정하였다.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 cost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function의 변화량은 weight를 바탕으로 이루어지기에,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slow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learning을 방지할 수 있는 것이다.</w:t>
      </w:r>
    </w:p>
    <w:p w:rsidR="00A17278" w:rsidRPr="00EB3930" w:rsidRDefault="00A17278" w:rsidP="00374FE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="002C5337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speed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측면에서는 Cross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Entropy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방식이 훨씬 빠르나,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outcome은 MSE나 Cross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Entropy나 큰 차이가 없다.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2C5337" w:rsidRPr="00EB3930" w:rsidRDefault="002C5337" w:rsidP="002C5337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학습 결과에 차이가 없지만 속도에서의 차이가 분명하기에 이번 프로젝트에서는 Cross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Entropy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방식을 이용한다.</w:t>
      </w:r>
    </w:p>
    <w:p w:rsidR="00C047CE" w:rsidRPr="00EB3930" w:rsidRDefault="00C047CE" w:rsidP="002C5337">
      <w:pPr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C047CE">
      <w:pPr>
        <w:ind w:left="720"/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C047CE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Model</w:t>
      </w:r>
      <w:r w:rsidR="00F33176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Training</w:t>
      </w:r>
    </w:p>
    <w:p w:rsidR="00C047CE" w:rsidRPr="00EB3930" w:rsidRDefault="002C5337" w:rsidP="00C047C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1C981C44" wp14:editId="31731FA2">
            <wp:extent cx="4140200" cy="1605937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8911" cy="16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CE" w:rsidRPr="00EB3930" w:rsidRDefault="00C047CE" w:rsidP="00C047CE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</w:p>
    <w:p w:rsidR="009B2F65" w:rsidRPr="00421753" w:rsidRDefault="009B2F65" w:rsidP="00421753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.fit()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메소드는 주어진 epoch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횟수 만큼 model을 train한다. 간단히 parameter에 대한 설명을 하자면,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data와 이에 대응하는 label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batch크기,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set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반복 횟수(epoch),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progress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bar가 나오는 지 Verbosity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설정,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epoch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끝날 때마다 loss와 metrics를 평가하기 위한 test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data로 train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되진 않는 것들이 있다.</w:t>
      </w:r>
    </w:p>
    <w:p w:rsidR="00C047CE" w:rsidRPr="00EB3930" w:rsidRDefault="009B2F65" w:rsidP="009B2F65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이전에 만들어 놓은 CNN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과 설정한 optimizer를 이용하여 model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train을 진행한다.</w:t>
      </w:r>
    </w:p>
    <w:p w:rsidR="00C047CE" w:rsidRPr="00EB3930" w:rsidRDefault="00C047CE" w:rsidP="00C047CE">
      <w:pPr>
        <w:ind w:left="720"/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C047CE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Model</w:t>
      </w:r>
      <w:r w:rsidR="00F33176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evaluation</w:t>
      </w:r>
    </w:p>
    <w:p w:rsidR="00C047CE" w:rsidRPr="00EB3930" w:rsidRDefault="00F33176" w:rsidP="00C047C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6303DF92" wp14:editId="1D724D41">
            <wp:extent cx="4927600" cy="1483018"/>
            <wp:effectExtent l="0" t="0" r="635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7244" cy="14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CE" w:rsidRPr="00EB3930" w:rsidRDefault="00C047CE" w:rsidP="00C047CE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기능</w:t>
      </w:r>
      <w:r w:rsidR="00951BEF">
        <w:rPr>
          <w:rFonts w:ascii="한컴산뜻돋움" w:eastAsia="한컴산뜻돋움" w:hAnsi="한컴산뜻돋움" w:hint="eastAsia"/>
          <w:lang w:eastAsia="ko-KR"/>
        </w:rPr>
        <w:t xml:space="preserve"> 및 비교</w:t>
      </w:r>
    </w:p>
    <w:p w:rsidR="00C047CE" w:rsidRPr="00EB3930" w:rsidRDefault="009B2F65" w:rsidP="009B2F65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.evaluate()는 Model의 loss와 metrics 값을 return해주는 모듈로,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Training이 완료된 모델의 퍼포먼스를 평가하기 위해 이용한다.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이번 프로젝트에서는 loss와 accuracy가 평가척도이다.</w:t>
      </w:r>
    </w:p>
    <w:p w:rsidR="00EB50D7" w:rsidRPr="00EB3930" w:rsidRDefault="00EB50D7" w:rsidP="009B2F65">
      <w:pPr>
        <w:ind w:left="720"/>
        <w:rPr>
          <w:rFonts w:ascii="한컴산뜻돋움" w:eastAsia="한컴산뜻돋움" w:hAnsi="한컴산뜻돋움"/>
          <w:lang w:eastAsia="ko-KR"/>
        </w:rPr>
      </w:pPr>
    </w:p>
    <w:p w:rsidR="00EB50D7" w:rsidRPr="00EB3930" w:rsidRDefault="00EB50D7" w:rsidP="009B2F65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위의 Optimizer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module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부분에서 언급한 것처럼,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두 Optimizer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Adam과 SGD의 퍼포먼스를 비교해 더 나은 accuracy를 얻을 수 있는 것을 선택하고자 하였다.</w:t>
      </w:r>
    </w:p>
    <w:p w:rsidR="009D342A" w:rsidRPr="00EB3930" w:rsidRDefault="009D342A" w:rsidP="009D342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비교에 앞서 설정한 조건은,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Epoch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35,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batch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size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: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32로 동일하고, Learning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rate는 SGD는 0.0285,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Adam은 0.001로 설정하였다.</w:t>
      </w:r>
    </w:p>
    <w:p w:rsidR="009D342A" w:rsidRPr="00EB3930" w:rsidRDefault="009D342A" w:rsidP="009D342A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Model train을 완료한 뒤 loss와 accuracy를 비교해보았을 때,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SGD와 Adam의 accuracy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차이는 유의미한 수준이 아니었고,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loss는 Adam이 조금 더 발생한 것으로 보였다.</w:t>
      </w:r>
    </w:p>
    <w:p w:rsidR="00EB50D7" w:rsidRPr="00EB3930" w:rsidRDefault="00C95E73" w:rsidP="00C95E7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38B6969E" wp14:editId="4FBD04A3">
            <wp:extent cx="2590800" cy="126190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7447" cy="12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0D7"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8E4A55F" wp14:editId="5BBC9F80">
            <wp:extent cx="2813050" cy="1342811"/>
            <wp:effectExtent l="0" t="0" r="635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8783" cy="13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2A" w:rsidRPr="00EB3930" w:rsidRDefault="00C95E73" w:rsidP="009D342A">
      <w:pPr>
        <w:ind w:firstLineChars="700" w:firstLine="1305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&lt;Adam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Train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1</w:t>
      </w:r>
      <w:r w:rsidRPr="00EB3930">
        <w:rPr>
          <w:rFonts w:ascii="한컴산뜻돋움" w:eastAsia="한컴산뜻돋움" w:hAnsi="한컴산뜻돋움" w:hint="eastAsia"/>
          <w:lang w:eastAsia="ko-KR"/>
        </w:rPr>
        <w:t>&gt;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                                                      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&lt;Adam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Train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2&gt;</w:t>
      </w:r>
    </w:p>
    <w:p w:rsidR="00C95E73" w:rsidRPr="00EB3930" w:rsidRDefault="00C95E73" w:rsidP="009D342A">
      <w:pPr>
        <w:ind w:firstLineChars="700" w:firstLine="1305"/>
        <w:rPr>
          <w:rFonts w:ascii="한컴산뜻돋움" w:eastAsia="한컴산뜻돋움" w:hAnsi="한컴산뜻돋움"/>
          <w:lang w:eastAsia="ko-KR"/>
        </w:rPr>
      </w:pPr>
    </w:p>
    <w:p w:rsidR="00C95E73" w:rsidRPr="00EB3930" w:rsidRDefault="00C95E73" w:rsidP="00C95E73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23DA7C2C" wp14:editId="0FDA658D">
            <wp:extent cx="2647950" cy="116979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5674" cy="11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D">
        <w:rPr>
          <w:noProof/>
          <w:lang w:eastAsia="ko-KR"/>
        </w:rPr>
        <w:drawing>
          <wp:inline distT="0" distB="0" distL="0" distR="0" wp14:anchorId="1CE8F108" wp14:editId="02C32088">
            <wp:extent cx="2789621" cy="1244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4249" cy="12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73" w:rsidRPr="00EB3930" w:rsidRDefault="00C95E73" w:rsidP="007174FD">
      <w:pPr>
        <w:ind w:firstLineChars="700" w:firstLine="1305"/>
        <w:rPr>
          <w:rFonts w:ascii="한컴산뜻돋움" w:eastAsia="한컴산뜻돋움" w:hAnsi="한컴산뜻돋움" w:hint="eastAsia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&lt;SGD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Train</w:t>
      </w:r>
      <w:r w:rsidR="009D342A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9D342A" w:rsidRPr="00EB3930">
        <w:rPr>
          <w:rFonts w:ascii="한컴산뜻돋움" w:eastAsia="한컴산뜻돋움" w:hAnsi="한컴산뜻돋움" w:hint="eastAsia"/>
          <w:lang w:eastAsia="ko-KR"/>
        </w:rPr>
        <w:t>1</w:t>
      </w:r>
      <w:r w:rsidRPr="00EB3930">
        <w:rPr>
          <w:rFonts w:ascii="한컴산뜻돋움" w:eastAsia="한컴산뜻돋움" w:hAnsi="한컴산뜻돋움" w:hint="eastAsia"/>
          <w:lang w:eastAsia="ko-KR"/>
        </w:rPr>
        <w:t>&gt;</w:t>
      </w:r>
      <w:r w:rsidR="007174FD">
        <w:rPr>
          <w:rFonts w:ascii="한컴산뜻돋움" w:eastAsia="한컴산뜻돋움" w:hAnsi="한컴산뜻돋움"/>
          <w:lang w:eastAsia="ko-KR"/>
        </w:rPr>
        <w:t xml:space="preserve">                                                 </w:t>
      </w:r>
      <w:r w:rsidR="007174FD" w:rsidRPr="00EB3930">
        <w:rPr>
          <w:rFonts w:ascii="한컴산뜻돋움" w:eastAsia="한컴산뜻돋움" w:hAnsi="한컴산뜻돋움" w:hint="eastAsia"/>
          <w:lang w:eastAsia="ko-KR"/>
        </w:rPr>
        <w:t>&lt;SGD</w:t>
      </w:r>
      <w:r w:rsidR="007174F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7174FD" w:rsidRPr="00EB3930">
        <w:rPr>
          <w:rFonts w:ascii="한컴산뜻돋움" w:eastAsia="한컴산뜻돋움" w:hAnsi="한컴산뜻돋움" w:hint="eastAsia"/>
          <w:lang w:eastAsia="ko-KR"/>
        </w:rPr>
        <w:t>Train</w:t>
      </w:r>
      <w:r w:rsidR="007174FD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7174FD">
        <w:rPr>
          <w:rFonts w:ascii="한컴산뜻돋움" w:eastAsia="한컴산뜻돋움" w:hAnsi="한컴산뜻돋움" w:hint="eastAsia"/>
          <w:lang w:eastAsia="ko-KR"/>
        </w:rPr>
        <w:t>2</w:t>
      </w:r>
      <w:r w:rsidR="007174FD" w:rsidRPr="00EB3930">
        <w:rPr>
          <w:rFonts w:ascii="한컴산뜻돋움" w:eastAsia="한컴산뜻돋움" w:hAnsi="한컴산뜻돋움" w:hint="eastAsia"/>
          <w:lang w:eastAsia="ko-KR"/>
        </w:rPr>
        <w:t>&gt;</w:t>
      </w:r>
      <w:bookmarkStart w:id="15" w:name="_GoBack"/>
      <w:bookmarkEnd w:id="15"/>
    </w:p>
    <w:p w:rsidR="00C95E73" w:rsidRPr="00EB3930" w:rsidRDefault="009D342A" w:rsidP="009B2F65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조사한 위의 Optimizer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module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부분에 따르면 Adam이 일반 SGD보다 퍼포먼스가 더 좋다는데,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왜 이번 프로젝트 조건 상에서는 둘의 차이가 거의 없는 것인지 의문점이 들었다.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보고서 뒤에 첨부한 Appendix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-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Model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training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record를 보면,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SGD는 목표 Accuracy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75%에 도달하는데 20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정도가 걸렸고,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Adam은 평균적으로 15 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정도가 걸렸다.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Learning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rate가 SGD보다 훨씬 적음에도 불구하고 Adam이 더 적은 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횟수에서도 목표 Accuracy를 빨리 도달한 것이다.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결과론 적으로 35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epoch을 설정하고 Model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training을 했을 때 최종 loss와 accuracy는 둘이 큰 차이가 없었지만 Optimizer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module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부분의 그래프를 보아도 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수가 50은 넘어야 optimizer들 간 큰 차이가 발생함을 알 수 있다.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또한 Adam의 알고리즘이 훨씬 complex함에 따라 각 epoch별 training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speed에서 2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sec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정도 오래 걸림을 확인할 수 있다.</w:t>
      </w:r>
    </w:p>
    <w:p w:rsidR="00452AE9" w:rsidRPr="00EB3930" w:rsidRDefault="00452AE9" w:rsidP="009B2F65">
      <w:pPr>
        <w:ind w:left="720"/>
        <w:rPr>
          <w:rFonts w:ascii="한컴산뜻돋움" w:eastAsia="한컴산뜻돋움" w:hAnsi="한컴산뜻돋움"/>
          <w:lang w:eastAsia="ko-KR"/>
        </w:rPr>
      </w:pPr>
    </w:p>
    <w:p w:rsidR="00452AE9" w:rsidRPr="00EB3930" w:rsidRDefault="00265007" w:rsidP="009B2F65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 xml:space="preserve">개인적으로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이번 프로젝트에서 중점적으로 생각했던 부분은 많지 않은 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수에서 (일반적으로 Optimizer들 간 퍼포먼스 차이가 분명한 최소 epoch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수 50~100)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빠른 learning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speed를 갖고 목표 Accuracy에 도달하는 것이기 때문에,</w:t>
      </w:r>
      <w:r w:rsidR="00452AE9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452AE9" w:rsidRPr="00EB3930">
        <w:rPr>
          <w:rFonts w:ascii="한컴산뜻돋움" w:eastAsia="한컴산뜻돋움" w:hAnsi="한컴산뜻돋움" w:hint="eastAsia"/>
          <w:lang w:eastAsia="ko-KR"/>
        </w:rPr>
        <w:t>SGD를 선택하였다.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만약 Training시간에 여유를 갖고 epoch수를 늘렸다면 Adam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optimizer를 이용해 최적화를 했을 것이다.</w:t>
      </w:r>
    </w:p>
    <w:p w:rsidR="00C047CE" w:rsidRPr="00EB3930" w:rsidRDefault="00C047CE" w:rsidP="00421753">
      <w:pPr>
        <w:rPr>
          <w:rFonts w:ascii="한컴산뜻돋움" w:eastAsia="한컴산뜻돋움" w:hAnsi="한컴산뜻돋움"/>
          <w:lang w:eastAsia="ko-KR"/>
        </w:rPr>
      </w:pPr>
    </w:p>
    <w:p w:rsidR="00C047CE" w:rsidRPr="00EB3930" w:rsidRDefault="00C047CE" w:rsidP="00C047CE">
      <w:pPr>
        <w:pStyle w:val="2"/>
        <w:rPr>
          <w:rFonts w:ascii="한컴산뜻돋움" w:eastAsia="한컴산뜻돋움" w:hAnsi="한컴산뜻돋움"/>
          <w:bCs/>
          <w:sz w:val="24"/>
          <w:lang w:eastAsia="ko-KR"/>
        </w:rPr>
      </w:pP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모듈 이름</w:t>
      </w:r>
      <w:r w:rsidRPr="00EB3930">
        <w:rPr>
          <w:rFonts w:ascii="한컴산뜻돋움" w:eastAsia="한컴산뜻돋움" w:hAnsi="한컴산뜻돋움"/>
          <w:bCs/>
          <w:sz w:val="24"/>
          <w:lang w:eastAsia="ko-KR"/>
        </w:rPr>
        <w:t>:</w:t>
      </w:r>
      <w:r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 xml:space="preserve"> 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Model</w:t>
      </w:r>
      <w:r w:rsidR="00F33176" w:rsidRPr="00EB3930">
        <w:rPr>
          <w:rFonts w:ascii="한컴산뜻돋움" w:eastAsia="한컴산뜻돋움" w:hAnsi="한컴산뜻돋움"/>
          <w:bCs/>
          <w:sz w:val="24"/>
          <w:lang w:eastAsia="ko-KR"/>
        </w:rPr>
        <w:t xml:space="preserve"> </w:t>
      </w:r>
      <w:r w:rsidR="00F33176" w:rsidRPr="00EB3930">
        <w:rPr>
          <w:rFonts w:ascii="한컴산뜻돋움" w:eastAsia="한컴산뜻돋움" w:hAnsi="한컴산뜻돋움" w:hint="eastAsia"/>
          <w:bCs/>
          <w:sz w:val="24"/>
          <w:lang w:eastAsia="ko-KR"/>
        </w:rPr>
        <w:t>Prediction</w:t>
      </w:r>
    </w:p>
    <w:p w:rsidR="00C047CE" w:rsidRPr="00EB3930" w:rsidRDefault="00F33176" w:rsidP="00C047CE">
      <w:pPr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7DD55F3F" wp14:editId="62400C53">
            <wp:extent cx="4655128" cy="1422400"/>
            <wp:effectExtent l="0" t="0" r="0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3742" cy="1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73" w:rsidRPr="00EB3930" w:rsidRDefault="00335773" w:rsidP="00421753">
      <w:pPr>
        <w:ind w:firstLineChars="100" w:firstLine="186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/>
          <w:noProof/>
          <w:lang w:eastAsia="ko-KR"/>
        </w:rPr>
        <w:drawing>
          <wp:inline distT="0" distB="0" distL="0" distR="0" wp14:anchorId="5CE7B960" wp14:editId="190E045B">
            <wp:extent cx="4484532" cy="2679700"/>
            <wp:effectExtent l="0" t="0" r="0" b="635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9417" cy="26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CE" w:rsidRPr="00EB3930" w:rsidRDefault="00C047CE" w:rsidP="00C047CE">
      <w:pPr>
        <w:pStyle w:val="3"/>
        <w:ind w:left="1000" w:hanging="40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lastRenderedPageBreak/>
        <w:t>기능</w:t>
      </w:r>
    </w:p>
    <w:p w:rsidR="00452AE9" w:rsidRPr="00EB3930" w:rsidRDefault="009B2F65" w:rsidP="003368EB">
      <w:pPr>
        <w:ind w:left="720"/>
        <w:rPr>
          <w:rFonts w:ascii="한컴산뜻돋움" w:eastAsia="한컴산뜻돋움" w:hAnsi="한컴산뜻돋움"/>
          <w:lang w:eastAsia="ko-KR"/>
        </w:rPr>
      </w:pPr>
      <w:r w:rsidRPr="00EB3930">
        <w:rPr>
          <w:rFonts w:ascii="한컴산뜻돋움" w:eastAsia="한컴산뜻돋움" w:hAnsi="한컴산뜻돋움" w:hint="eastAsia"/>
          <w:lang w:eastAsia="ko-KR"/>
        </w:rPr>
        <w:t>Model에 대해 주어진 input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sample에 대한 output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>prediction을 생성해내는 모듈이다.</w:t>
      </w:r>
      <w:r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Pr="00EB3930">
        <w:rPr>
          <w:rFonts w:ascii="한컴산뜻돋움" w:eastAsia="한컴산뜻돋움" w:hAnsi="한컴산뜻돋움" w:hint="eastAsia"/>
          <w:lang w:eastAsia="ko-KR"/>
        </w:rPr>
        <w:t xml:space="preserve">이렇게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생성한 output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prediction과 실제 test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output을 사진과 함께 출력해준다(plot_images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모듈)</w:t>
      </w:r>
      <w:r w:rsidR="00C047CE" w:rsidRPr="00EB3930">
        <w:rPr>
          <w:rFonts w:ascii="한컴산뜻돋움" w:eastAsia="한컴산뜻돋움" w:hAnsi="한컴산뜻돋움" w:hint="eastAsia"/>
          <w:lang w:eastAsia="ko-KR"/>
        </w:rPr>
        <w:t>.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이후,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output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prediction값과 실제 test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output을 heatmap을 이용하여 data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sample이 얼마나 제대로 Image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  <w:r w:rsidR="003368EB" w:rsidRPr="00EB3930">
        <w:rPr>
          <w:rFonts w:ascii="한컴산뜻돋움" w:eastAsia="한컴산뜻돋움" w:hAnsi="한컴산뜻돋움" w:hint="eastAsia"/>
          <w:lang w:eastAsia="ko-KR"/>
        </w:rPr>
        <w:t>recognition/classification이 되었는지를 확인할 수 있다.</w:t>
      </w:r>
      <w:r w:rsidR="003368EB" w:rsidRPr="00EB3930">
        <w:rPr>
          <w:rFonts w:ascii="한컴산뜻돋움" w:eastAsia="한컴산뜻돋움" w:hAnsi="한컴산뜻돋움"/>
          <w:lang w:eastAsia="ko-KR"/>
        </w:rPr>
        <w:t xml:space="preserve"> </w:t>
      </w: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3368EB" w:rsidRPr="00421753" w:rsidRDefault="003368EB" w:rsidP="003368EB">
      <w:pPr>
        <w:pStyle w:val="1"/>
        <w:rPr>
          <w:rFonts w:ascii="한컴산뜻돋움" w:eastAsia="한컴산뜻돋움" w:hAnsi="한컴산뜻돋움"/>
          <w:sz w:val="28"/>
          <w:szCs w:val="28"/>
        </w:rPr>
      </w:pPr>
      <w:r w:rsidRPr="00421753">
        <w:rPr>
          <w:rFonts w:ascii="한컴산뜻돋움" w:eastAsia="한컴산뜻돋움" w:hAnsi="한컴산뜻돋움" w:hint="eastAsia"/>
          <w:sz w:val="28"/>
          <w:szCs w:val="28"/>
          <w:lang w:eastAsia="ko-KR"/>
        </w:rPr>
        <w:lastRenderedPageBreak/>
        <w:t xml:space="preserve">코드 </w:t>
      </w:r>
    </w:p>
    <w:p w:rsidR="00452AE9" w:rsidRDefault="00452AE9" w:rsidP="004B2E5B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# -*- coding: utf-8 -*-</w:t>
      </w:r>
    </w:p>
    <w:p w:rsidR="00265007" w:rsidRDefault="00265007" w:rsidP="00265007">
      <w:pPr>
        <w:rPr>
          <w:lang w:eastAsia="ko-KR"/>
        </w:rPr>
      </w:pPr>
      <w:r>
        <w:rPr>
          <w:rFonts w:hint="eastAsia"/>
          <w:lang w:eastAsia="ko-KR"/>
        </w:rPr>
        <w:t>"""05.CIFAR10.ipynb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Automatically generated by Colaboratory.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Original file is located at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https://colab.research.google.com/drive/1j2i27aEUQcYHSwc3vu-4qq3xz9Hw_fWI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# Import modules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import keras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keras.datasets import cifar10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keras.models import Sequential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keras.layers import Dense, Dropout, Flatten, Activation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keras.layers import Conv2D, MaxPooling2D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 import backend as K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keras.utils.vis_utils import model_to_dot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IPython.display import SVG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# %matplotlib inline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import matplotlib.pyplot as plt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from sklearn.metrics import confusion_matrix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import pandas as pd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import seaborn as sns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 Tuning parameters"""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epochs = 35</w:t>
      </w:r>
    </w:p>
    <w:p w:rsidR="00265007" w:rsidRDefault="00265007" w:rsidP="00265007">
      <w:pPr>
        <w:rPr>
          <w:lang w:eastAsia="ko-KR"/>
        </w:rPr>
      </w:pPr>
      <w:r>
        <w:rPr>
          <w:rFonts w:hint="eastAsia"/>
          <w:lang w:eastAsia="ko-KR"/>
        </w:rPr>
        <w:t xml:space="preserve">learning_rate=0.0285 #Parameter, Layer,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바꿔본다든지</w:t>
      </w:r>
      <w:r>
        <w:rPr>
          <w:rFonts w:hint="eastAsia"/>
          <w:lang w:eastAsia="ko-KR"/>
        </w:rPr>
        <w:t xml:space="preserve">. Keras.io/examples/cifar10_cnn/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프로젝트는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비슷할테니</w:t>
      </w:r>
      <w:r>
        <w:rPr>
          <w:rFonts w:hint="eastAsia"/>
          <w:lang w:eastAsia="ko-KR"/>
        </w:rPr>
        <w:t>, '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정확성이</w:t>
      </w:r>
      <w:r>
        <w:rPr>
          <w:rFonts w:hint="eastAsia"/>
          <w:lang w:eastAsia="ko-KR"/>
        </w:rPr>
        <w:t xml:space="preserve"> 75</w:t>
      </w:r>
      <w:r>
        <w:rPr>
          <w:rFonts w:hint="eastAsia"/>
          <w:lang w:eastAsia="ko-KR"/>
        </w:rPr>
        <w:t>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만점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보고서에서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얼마만큼했느냐</w:t>
      </w:r>
      <w:r>
        <w:rPr>
          <w:rFonts w:hint="eastAsia"/>
          <w:lang w:eastAsia="ko-KR"/>
        </w:rPr>
        <w:t>!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batch_size = 32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num_classes = 10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 Data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## Plot image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def plot_images(x, y_true, y_pred=None, size=(5, 5)):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assert len(x) == len(y_true) == size[0] * size[1]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fig, axes = plt.subplots(size[0], size[1])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fig.subplots_adjust(hspace=0.5, wspace=0.1)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for i, ax in enumerate(axes.flat):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lastRenderedPageBreak/>
        <w:t xml:space="preserve">        if x[i].shape[-1] == 1: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ax.imshow(x[i].reshape(x[i].shape[0], x[i].shape[1]))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else: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ax.imshow(x[i])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if y_pred is None: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  xlabel = "True: {0}".format(y_true[i].argmax())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else: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  xlabel = "True: {0}, Pred: {1}".format(y_true[i].argmax(), 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                                         y_pred[i].argmax())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ax.set_xlabel(xlabel)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ax.set_xticks([])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ax.set_yticks([])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plt.show()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Load dataset"""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(x_train, y_train), (x_test, y_test) = cifar10.load_data()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Reshaping the data"""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if len(x_train.shape) &lt; 4: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x_train = x_train.reshape(x_train.shape[0], x_train.shape[1], x_train.shape[2], 1)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x_test = x_test.reshape(x_test.shape[0], x_train.shape[1], x_train.shape[2], 1)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x_train = x_train.astype('float32')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x_test = x_test.astype('float32')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x_train /= 255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x_test /= 255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print('x_train shape:', x_train.shape)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print(x_train.shape[0], 'train samples')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print(x_test.shape[0], 'test samples')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Applying One hot encoding for the data"""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y_train = keras.utils.to_categorical(y_train, num_classes)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y_test = keras.utils.to_categorical(y_test, num_classes)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Show data"""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plot_images(x_train[:25], y_train[:25])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 Creating the DNN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 = Sequential()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Adding layers to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lastRenderedPageBreak/>
        <w:t>model.add(Conv2D(48, (3, 3), padding='same',input_shape=x_train.shape[1:]))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model.add(Activation('relu'))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model.add(Conv2D(48, (3, 3)))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model.add(Activation('relu'))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model.add(MaxPooling2D(pool_size=(2, 2)))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model.add(Dropout(0.4))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model.add(Conv2D(48, (3, 3), padding='same'))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model.add(Activation('relu'))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model.add(Conv2D(48, (3, 3)))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model.add(Activation('relu'))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model.add(MaxPooling2D(pool_size=(2, 2)))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model.add(Dropout(0.4))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model.add(Flatten())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model.add(Dense(512))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model.add(Activation('relu'))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model.add(Dropout(0.5))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model.add(Dense(num_classes))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model.add(Activation('softmax'))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Visualization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SVG(model_to_dot(model, show_shapes=True).create(prog='dot', format='svg'))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Optimizer"""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#optimizer = keras.optimizers.Adam(lr=learning_rate, beta_1=0.9, beta_2=0.999) #Lr = 0.001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optimizer = keras.optimizers.SGD(lr=learning_rate) #, Lr = 0.00285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Compiling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model.compile(loss=keras.losses.categorical_crossentropy, 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    optimizer=optimizer, 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    metrics=['accuracy'])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Training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model.fit(x_train, y_train,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batch_size=batch_size,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epochs=epochs,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verbose=1,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 xml:space="preserve">          validation_data=(x_test, y_test))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Evaulating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score = model.evaluate(x_test, y_test, verbose=0)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print('Test loss:', score[0])</w:t>
      </w: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print('Test accuracy:', score[1])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"""## Prediction the model"""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y_pred = model.predict(x_test)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plot_images(x=x_test[:25], y_true=y_test[:25], y_pred=y_pred[:25])</w:t>
      </w:r>
    </w:p>
    <w:p w:rsidR="00265007" w:rsidRDefault="00265007" w:rsidP="00265007">
      <w:pPr>
        <w:rPr>
          <w:lang w:eastAsia="ko-KR"/>
        </w:rPr>
      </w:pPr>
    </w:p>
    <w:p w:rsidR="00265007" w:rsidRDefault="00265007" w:rsidP="00265007">
      <w:pPr>
        <w:rPr>
          <w:lang w:eastAsia="ko-KR"/>
        </w:rPr>
      </w:pPr>
      <w:r>
        <w:rPr>
          <w:lang w:eastAsia="ko-KR"/>
        </w:rPr>
        <w:t>y_result = confusion_matrix(y_test.argmax(axis=1), y_pred.argmax(axis=1))</w:t>
      </w:r>
    </w:p>
    <w:p w:rsidR="00452AE9" w:rsidRDefault="00265007" w:rsidP="00265007">
      <w:pPr>
        <w:rPr>
          <w:lang w:eastAsia="ko-KR"/>
        </w:rPr>
      </w:pPr>
      <w:r>
        <w:rPr>
          <w:lang w:eastAsia="ko-KR"/>
        </w:rPr>
        <w:t>sns.heatmap(pd.DataFrame(y_result, range(10), range(10)), annot=True, fmt='g')</w:t>
      </w: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452AE9" w:rsidRDefault="00452AE9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4B2E5B">
      <w:pPr>
        <w:rPr>
          <w:lang w:eastAsia="ko-KR"/>
        </w:rPr>
      </w:pPr>
    </w:p>
    <w:p w:rsidR="00265007" w:rsidRDefault="00265007" w:rsidP="00265007">
      <w:pPr>
        <w:pStyle w:val="1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Appendix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eastAsia="ko-KR"/>
        </w:rPr>
        <w:t>–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eastAsia="ko-KR"/>
        </w:rPr>
        <w:t>Model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eastAsia="ko-KR"/>
        </w:rPr>
        <w:t>Training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eastAsia="ko-KR"/>
        </w:rPr>
        <w:t>record</w:t>
      </w:r>
    </w:p>
    <w:p w:rsidR="00265007" w:rsidRPr="00265007" w:rsidRDefault="00265007" w:rsidP="00265007">
      <w:pPr>
        <w:rPr>
          <w:lang w:eastAsia="ko-KR"/>
        </w:rPr>
      </w:pPr>
    </w:p>
    <w:p w:rsidR="00452AE9" w:rsidRDefault="00265007" w:rsidP="00265007">
      <w:pPr>
        <w:pStyle w:val="af7"/>
        <w:numPr>
          <w:ilvl w:val="0"/>
          <w:numId w:val="3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SGD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training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record</w:t>
      </w:r>
    </w:p>
    <w:p w:rsidR="00452AE9" w:rsidRDefault="00452AE9" w:rsidP="00452AE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E92FE68" wp14:editId="4836B34C">
            <wp:extent cx="5933440" cy="60833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gd model tra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758" cy="60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07" w:rsidRDefault="00452AE9" w:rsidP="00452AE9">
      <w:pPr>
        <w:jc w:val="center"/>
        <w:rPr>
          <w:lang w:eastAsia="ko-KR"/>
        </w:rPr>
      </w:pPr>
      <w:r>
        <w:rPr>
          <w:rFonts w:hint="eastAsia"/>
          <w:lang w:eastAsia="ko-KR"/>
        </w:rPr>
        <w:t>&lt;SGD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training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record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Learning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rate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0.0285,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Epoch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35,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batch_size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32&gt;</w:t>
      </w: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452AE9">
      <w:pPr>
        <w:jc w:val="center"/>
        <w:rPr>
          <w:lang w:eastAsia="ko-KR"/>
        </w:rPr>
      </w:pPr>
    </w:p>
    <w:p w:rsidR="00265007" w:rsidRDefault="00265007" w:rsidP="00265007">
      <w:pPr>
        <w:pStyle w:val="af7"/>
        <w:numPr>
          <w:ilvl w:val="0"/>
          <w:numId w:val="3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Adam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training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record</w:t>
      </w:r>
    </w:p>
    <w:p w:rsidR="00452AE9" w:rsidRDefault="00452AE9" w:rsidP="00452AE9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5894A71" wp14:editId="2EF9B71B">
            <wp:extent cx="5885180" cy="6172200"/>
            <wp:effectExtent l="0" t="0" r="127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dam model trai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8" cy="61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E9" w:rsidRPr="009B2F65" w:rsidRDefault="00452AE9" w:rsidP="00452AE9">
      <w:pPr>
        <w:jc w:val="center"/>
        <w:rPr>
          <w:lang w:eastAsia="ko-KR"/>
        </w:rPr>
      </w:pPr>
      <w:r>
        <w:rPr>
          <w:rFonts w:hint="eastAsia"/>
          <w:lang w:eastAsia="ko-KR"/>
        </w:rPr>
        <w:t>&lt;Adam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training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record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Learning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rate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0.001,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Epoch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35,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batch_size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32&gt;</w:t>
      </w:r>
    </w:p>
    <w:p w:rsidR="00452AE9" w:rsidRPr="00B4235D" w:rsidRDefault="00452AE9" w:rsidP="004B2E5B">
      <w:pPr>
        <w:rPr>
          <w:lang w:eastAsia="ko-KR"/>
        </w:rPr>
      </w:pPr>
    </w:p>
    <w:sectPr w:rsidR="00452AE9" w:rsidRPr="00B4235D">
      <w:headerReference w:type="default" r:id="rId53"/>
      <w:footerReference w:type="default" r:id="rId5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B25" w:rsidRDefault="00845B25">
      <w:r>
        <w:separator/>
      </w:r>
    </w:p>
  </w:endnote>
  <w:endnote w:type="continuationSeparator" w:id="0">
    <w:p w:rsidR="00845B25" w:rsidRDefault="00845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한컴산뜻돋움">
    <w:panose1 w:val="02000000000000000000"/>
    <w:charset w:val="81"/>
    <w:family w:val="auto"/>
    <w:pitch w:val="variable"/>
    <w:sig w:usb0="800002A7" w:usb1="39D7FCFB" w:usb2="00000014" w:usb3="00000000" w:csb0="00080001" w:csb1="00000000"/>
    <w:embedRegular r:id="rId1" w:subsetted="1" w:fontKey="{6EACD667-E653-492E-A84C-DE133F6B9282}"/>
    <w:embedBold r:id="rId2" w:subsetted="1" w:fontKey="{297CCD94-23DE-408E-9C42-09F8D865C5E7}"/>
    <w:embedItalic r:id="rId3" w:subsetted="1" w:fontKey="{F3981CF2-61AB-4F9B-A1A4-2CC78C8E5F0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Regular r:id="rId4" w:subsetted="1" w:fontKey="{BC8A5723-1EC7-452B-BB01-679DC26059EE}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753" w:rsidRDefault="00421753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421753" w:rsidRDefault="0042175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753" w:rsidRDefault="00421753" w:rsidP="00CE7811">
    <w:pPr>
      <w:pStyle w:val="a8"/>
      <w:framePr w:w="563" w:wrap="around" w:vAnchor="text" w:hAnchor="page" w:x="10342" w:y="219"/>
      <w:rPr>
        <w:rStyle w:val="a9"/>
        <w:lang w:eastAsia="ko-KR"/>
      </w:rPr>
    </w:pPr>
    <w:r>
      <w:rPr>
        <w:rStyle w:val="a9"/>
        <w:rFonts w:hint="eastAsia"/>
        <w:lang w:eastAsia="ko-KR"/>
      </w:rPr>
      <w:t xml:space="preserve">- 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904C8">
      <w:rPr>
        <w:rStyle w:val="a9"/>
        <w:noProof/>
      </w:rPr>
      <w:t>5</w:t>
    </w:r>
    <w:r>
      <w:rPr>
        <w:rStyle w:val="a9"/>
      </w:rPr>
      <w:fldChar w:fldCharType="end"/>
    </w:r>
    <w:r>
      <w:rPr>
        <w:rStyle w:val="a9"/>
        <w:rFonts w:hint="eastAsia"/>
        <w:lang w:eastAsia="ko-KR"/>
      </w:rPr>
      <w:t xml:space="preserve"> -</w:t>
    </w:r>
  </w:p>
  <w:tbl>
    <w:tblPr>
      <w:tblW w:w="985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928"/>
      <w:gridCol w:w="4928"/>
    </w:tblGrid>
    <w:tr w:rsidR="00421753">
      <w:tc>
        <w:tcPr>
          <w:tcW w:w="4928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421753" w:rsidRDefault="00421753">
          <w:pPr>
            <w:pStyle w:val="a8"/>
            <w:widowControl/>
            <w:overflowPunct w:val="0"/>
            <w:ind w:right="360"/>
            <w:textAlignment w:val="bottom"/>
            <w:rPr>
              <w:rFonts w:ascii="굴림" w:eastAsia="굴림" w:hAnsi="굴림"/>
              <w:sz w:val="16"/>
              <w:lang w:eastAsia="ko-KR"/>
            </w:rPr>
          </w:pPr>
          <w:r>
            <w:rPr>
              <w:rFonts w:ascii="굴림" w:eastAsia="굴림" w:hAnsi="굴림" w:hint="eastAsia"/>
              <w:sz w:val="16"/>
              <w:lang w:eastAsia="ko-KR"/>
            </w:rPr>
            <w:t>서강대학교 컴퓨터학과</w:t>
          </w:r>
        </w:p>
      </w:tc>
      <w:tc>
        <w:tcPr>
          <w:tcW w:w="4928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421753" w:rsidRPr="00CE7811" w:rsidRDefault="00421753" w:rsidP="00CE7811">
          <w:pPr>
            <w:pStyle w:val="TOC1"/>
            <w:ind w:left="0" w:firstLine="0"/>
            <w:jc w:val="left"/>
            <w:textAlignment w:val="bottom"/>
            <w:rPr>
              <w:rFonts w:ascii="굴림" w:eastAsia="굴림" w:hAnsi="굴림"/>
              <w:sz w:val="16"/>
            </w:rPr>
          </w:pPr>
        </w:p>
      </w:tc>
    </w:tr>
  </w:tbl>
  <w:p w:rsidR="00421753" w:rsidRDefault="00421753">
    <w:pPr>
      <w:pStyle w:val="a8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B25" w:rsidRDefault="00845B25">
      <w:r>
        <w:separator/>
      </w:r>
    </w:p>
  </w:footnote>
  <w:footnote w:type="continuationSeparator" w:id="0">
    <w:p w:rsidR="00845B25" w:rsidRDefault="00845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753" w:rsidRDefault="00421753">
    <w:pPr>
      <w:pStyle w:val="a7"/>
      <w:jc w:val="right"/>
      <w:rPr>
        <w:lang w:eastAsia="ko-KR"/>
      </w:rPr>
    </w:pPr>
  </w:p>
  <w:p w:rsidR="00421753" w:rsidRDefault="00421753">
    <w:pPr>
      <w:pStyle w:val="a7"/>
      <w:jc w:val="right"/>
      <w:rPr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-177165</wp:posOffset>
              </wp:positionH>
              <wp:positionV relativeFrom="paragraph">
                <wp:posOffset>78740</wp:posOffset>
              </wp:positionV>
              <wp:extent cx="6096000" cy="0"/>
              <wp:effectExtent l="0" t="0" r="0" b="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line">
                        <a:avLst/>
                      </a:prstGeom>
                      <a:noFill/>
                      <a:ln w="41275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38384BCB" id="Line 6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95pt,6.2pt" to="466.0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" strokeweight="3.25pt">
              <v:stroke linestyle="thickThin"/>
            </v:line>
          </w:pict>
        </mc:Fallback>
      </mc:AlternateContent>
    </w:r>
  </w:p>
  <w:p w:rsidR="00421753" w:rsidRDefault="00421753">
    <w:pPr>
      <w:pStyle w:val="a7"/>
      <w:jc w:val="right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753" w:rsidRDefault="00421753">
    <w:pPr>
      <w:pStyle w:val="a7"/>
      <w:rPr>
        <w:lang w:eastAsia="ko-KR"/>
      </w:rPr>
    </w:pPr>
  </w:p>
  <w:p w:rsidR="00421753" w:rsidRDefault="00421753">
    <w:pPr>
      <w:pStyle w:val="a7"/>
      <w:jc w:val="right"/>
      <w:rPr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3EEAF00"/>
    <w:lvl w:ilvl="0">
      <w:start w:val="1"/>
      <w:numFmt w:val="decimal"/>
      <w:pStyle w:val="1"/>
      <w:lvlText w:val="%1."/>
      <w:legacy w:legacy="1" w:legacySpace="144" w:legacyIndent="0"/>
      <w:lvlJc w:val="left"/>
      <w:rPr>
        <w:sz w:val="32"/>
      </w:rPr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Arial" w:eastAsia="바탕" w:hAnsi="Arial"/>
        <w:b w:val="0"/>
        <w:bCs w:val="0"/>
        <w:i/>
        <w:iCs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213029"/>
    <w:multiLevelType w:val="hybridMultilevel"/>
    <w:tmpl w:val="70EEE284"/>
    <w:lvl w:ilvl="0" w:tplc="AFDC1672">
      <w:start w:val="1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" w15:restartNumberingAfterBreak="0">
    <w:nsid w:val="0A3C632F"/>
    <w:multiLevelType w:val="hybridMultilevel"/>
    <w:tmpl w:val="74205954"/>
    <w:lvl w:ilvl="0" w:tplc="6AE8DF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A871B85"/>
    <w:multiLevelType w:val="hybridMultilevel"/>
    <w:tmpl w:val="E8187148"/>
    <w:lvl w:ilvl="0" w:tplc="B5F2A322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4" w15:restartNumberingAfterBreak="0">
    <w:nsid w:val="0D9C5E46"/>
    <w:multiLevelType w:val="hybridMultilevel"/>
    <w:tmpl w:val="59EC2734"/>
    <w:lvl w:ilvl="0" w:tplc="B8C03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BB23BF6"/>
    <w:multiLevelType w:val="hybridMultilevel"/>
    <w:tmpl w:val="0068CC7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7D5E2D"/>
    <w:multiLevelType w:val="hybridMultilevel"/>
    <w:tmpl w:val="5D82C9A6"/>
    <w:lvl w:ilvl="0" w:tplc="952A13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8AA4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FEE3E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0F44E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50F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57EF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748A2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FA0E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F6E47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274CCB"/>
    <w:multiLevelType w:val="hybridMultilevel"/>
    <w:tmpl w:val="F8E2A3A8"/>
    <w:lvl w:ilvl="0" w:tplc="05AE2294">
      <w:start w:val="2"/>
      <w:numFmt w:val="bullet"/>
      <w:lvlText w:val="-"/>
      <w:lvlJc w:val="left"/>
      <w:pPr>
        <w:ind w:left="1478" w:hanging="360"/>
      </w:pPr>
      <w:rPr>
        <w:rFonts w:ascii="한컴산뜻돋움" w:eastAsia="한컴산뜻돋움" w:hAnsi="한컴산뜻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8" w:hanging="400"/>
      </w:pPr>
      <w:rPr>
        <w:rFonts w:ascii="Wingdings" w:hAnsi="Wingdings" w:hint="default"/>
      </w:rPr>
    </w:lvl>
  </w:abstractNum>
  <w:abstractNum w:abstractNumId="8" w15:restartNumberingAfterBreak="0">
    <w:nsid w:val="28C37C9B"/>
    <w:multiLevelType w:val="hybridMultilevel"/>
    <w:tmpl w:val="29B4245A"/>
    <w:lvl w:ilvl="0" w:tplc="F29023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9E32EB6"/>
    <w:multiLevelType w:val="hybridMultilevel"/>
    <w:tmpl w:val="E2929E4A"/>
    <w:lvl w:ilvl="0" w:tplc="F8764C1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0" w15:restartNumberingAfterBreak="0">
    <w:nsid w:val="33FB65E1"/>
    <w:multiLevelType w:val="hybridMultilevel"/>
    <w:tmpl w:val="D56AC6CA"/>
    <w:lvl w:ilvl="0" w:tplc="8C6C79EC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600"/>
        </w:tabs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800"/>
        </w:tabs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000"/>
        </w:tabs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0"/>
        </w:tabs>
        <w:ind w:left="4400" w:hanging="400"/>
      </w:pPr>
    </w:lvl>
  </w:abstractNum>
  <w:abstractNum w:abstractNumId="11" w15:restartNumberingAfterBreak="0">
    <w:nsid w:val="3CC049B0"/>
    <w:multiLevelType w:val="hybridMultilevel"/>
    <w:tmpl w:val="A45E5622"/>
    <w:lvl w:ilvl="0" w:tplc="83E8010C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2" w15:restartNumberingAfterBreak="0">
    <w:nsid w:val="403C03C1"/>
    <w:multiLevelType w:val="hybridMultilevel"/>
    <w:tmpl w:val="E5E0668C"/>
    <w:lvl w:ilvl="0" w:tplc="B8BC94EE">
      <w:start w:val="2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3" w15:restartNumberingAfterBreak="0">
    <w:nsid w:val="40716835"/>
    <w:multiLevelType w:val="hybridMultilevel"/>
    <w:tmpl w:val="F69C5D46"/>
    <w:lvl w:ilvl="0" w:tplc="E03E2A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4AE06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40EC8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90F3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4EB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3285B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BB8C4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4207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90E8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DF3C88"/>
    <w:multiLevelType w:val="hybridMultilevel"/>
    <w:tmpl w:val="DA3266C2"/>
    <w:lvl w:ilvl="0" w:tplc="B5C492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512B2A7D"/>
    <w:multiLevelType w:val="hybridMultilevel"/>
    <w:tmpl w:val="64CA1548"/>
    <w:lvl w:ilvl="0" w:tplc="DD2A44F4">
      <w:start w:val="1"/>
      <w:numFmt w:val="bullet"/>
      <w:pStyle w:val="a"/>
      <w:lvlText w:val=""/>
      <w:lvlJc w:val="left"/>
      <w:pPr>
        <w:tabs>
          <w:tab w:val="num" w:pos="600"/>
        </w:tabs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000"/>
        </w:tabs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00"/>
        </w:tabs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00"/>
        </w:tabs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</w:abstractNum>
  <w:abstractNum w:abstractNumId="16" w15:restartNumberingAfterBreak="0">
    <w:nsid w:val="54AD3768"/>
    <w:multiLevelType w:val="hybridMultilevel"/>
    <w:tmpl w:val="28D00CBC"/>
    <w:lvl w:ilvl="0" w:tplc="3A182AD8">
      <w:start w:val="1"/>
      <w:numFmt w:val="decimal"/>
      <w:lvlText w:val="%1)"/>
      <w:lvlJc w:val="left"/>
      <w:pPr>
        <w:ind w:left="760" w:hanging="360"/>
      </w:pPr>
      <w:rPr>
        <w:rFonts w:ascii="Arial" w:hAnsi="Arial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C92780"/>
    <w:multiLevelType w:val="hybridMultilevel"/>
    <w:tmpl w:val="B8BC96C8"/>
    <w:lvl w:ilvl="0" w:tplc="391C43A6">
      <w:start w:val="1"/>
      <w:numFmt w:val="decimal"/>
      <w:pStyle w:val="Bullet"/>
      <w:lvlText w:val="%1."/>
      <w:lvlJc w:val="left"/>
      <w:pPr>
        <w:tabs>
          <w:tab w:val="num" w:pos="800"/>
        </w:tabs>
        <w:ind w:left="800" w:hanging="400"/>
      </w:pPr>
    </w:lvl>
    <w:lvl w:ilvl="1" w:tplc="F88806DC">
      <w:start w:val="1"/>
      <w:numFmt w:val="decimal"/>
      <w:suff w:val="space"/>
      <w:lvlText w:val="%2)"/>
      <w:lvlJc w:val="left"/>
      <w:pPr>
        <w:ind w:left="1085" w:hanging="285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618E4FB0"/>
    <w:multiLevelType w:val="hybridMultilevel"/>
    <w:tmpl w:val="1BA0167E"/>
    <w:lvl w:ilvl="0" w:tplc="7E5E6D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6596689C"/>
    <w:multiLevelType w:val="hybridMultilevel"/>
    <w:tmpl w:val="74C08D86"/>
    <w:lvl w:ilvl="0" w:tplc="9382798C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65FA6896"/>
    <w:multiLevelType w:val="hybridMultilevel"/>
    <w:tmpl w:val="047E9532"/>
    <w:lvl w:ilvl="0" w:tplc="8A96387A">
      <w:start w:val="2"/>
      <w:numFmt w:val="bullet"/>
      <w:lvlText w:val=""/>
      <w:lvlJc w:val="left"/>
      <w:pPr>
        <w:ind w:left="108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8D329CE"/>
    <w:multiLevelType w:val="hybridMultilevel"/>
    <w:tmpl w:val="EEB05E16"/>
    <w:lvl w:ilvl="0" w:tplc="0409000F">
      <w:start w:val="1"/>
      <w:numFmt w:val="decimal"/>
      <w:lvlText w:val="%1."/>
      <w:lvlJc w:val="left"/>
      <w:pPr>
        <w:tabs>
          <w:tab w:val="num" w:pos="1520"/>
        </w:tabs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22" w15:restartNumberingAfterBreak="0">
    <w:nsid w:val="692F7823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3" w15:restartNumberingAfterBreak="0">
    <w:nsid w:val="69FC388C"/>
    <w:multiLevelType w:val="hybridMultilevel"/>
    <w:tmpl w:val="3848A094"/>
    <w:lvl w:ilvl="0" w:tplc="30A0B166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6E7A0EFE"/>
    <w:multiLevelType w:val="hybridMultilevel"/>
    <w:tmpl w:val="9F6C868C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6FAC61AF"/>
    <w:multiLevelType w:val="hybridMultilevel"/>
    <w:tmpl w:val="3F701CFA"/>
    <w:lvl w:ilvl="0" w:tplc="8ADCA97A">
      <w:start w:val="1"/>
      <w:numFmt w:val="decimal"/>
      <w:lvlText w:val="%1."/>
      <w:lvlJc w:val="left"/>
      <w:pPr>
        <w:tabs>
          <w:tab w:val="num" w:pos="1520"/>
        </w:tabs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960"/>
        </w:tabs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0"/>
        </w:tabs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60"/>
        </w:tabs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60"/>
        </w:tabs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60"/>
        </w:tabs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60"/>
        </w:tabs>
        <w:ind w:left="4760" w:hanging="400"/>
      </w:pPr>
    </w:lvl>
  </w:abstractNum>
  <w:abstractNum w:abstractNumId="26" w15:restartNumberingAfterBreak="0">
    <w:nsid w:val="71C900A7"/>
    <w:multiLevelType w:val="hybridMultilevel"/>
    <w:tmpl w:val="EE62A444"/>
    <w:lvl w:ilvl="0" w:tplc="CE3C85FE">
      <w:start w:val="2"/>
      <w:numFmt w:val="bullet"/>
      <w:lvlText w:val="-"/>
      <w:lvlJc w:val="left"/>
      <w:pPr>
        <w:ind w:left="1440" w:hanging="360"/>
      </w:pPr>
      <w:rPr>
        <w:rFonts w:ascii="한컴산뜻돋움" w:eastAsia="한컴산뜻돋움" w:hAnsi="한컴산뜻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7" w15:restartNumberingAfterBreak="0">
    <w:nsid w:val="734436F0"/>
    <w:multiLevelType w:val="hybridMultilevel"/>
    <w:tmpl w:val="782001FA"/>
    <w:lvl w:ilvl="0" w:tplc="0CBE3F66">
      <w:start w:val="2"/>
      <w:numFmt w:val="bullet"/>
      <w:lvlText w:val="-"/>
      <w:lvlJc w:val="left"/>
      <w:pPr>
        <w:ind w:left="144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8" w15:restartNumberingAfterBreak="0">
    <w:nsid w:val="77C2312E"/>
    <w:multiLevelType w:val="hybridMultilevel"/>
    <w:tmpl w:val="96386F68"/>
    <w:lvl w:ilvl="0" w:tplc="6BFAC198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9" w15:restartNumberingAfterBreak="0">
    <w:nsid w:val="78CB665E"/>
    <w:multiLevelType w:val="singleLevel"/>
    <w:tmpl w:val="BEE29C50"/>
    <w:lvl w:ilvl="0">
      <w:start w:val="1"/>
      <w:numFmt w:val="bullet"/>
      <w:pStyle w:val="2-chojh"/>
      <w:lvlText w:val=""/>
      <w:lvlJc w:val="left"/>
      <w:pPr>
        <w:tabs>
          <w:tab w:val="num" w:pos="814"/>
        </w:tabs>
        <w:ind w:left="737" w:hanging="283"/>
      </w:pPr>
      <w:rPr>
        <w:rFonts w:ascii="Wingdings" w:hAnsi="Wingdings" w:hint="default"/>
        <w:sz w:val="16"/>
      </w:rPr>
    </w:lvl>
  </w:abstractNum>
  <w:num w:numId="1">
    <w:abstractNumId w:val="0"/>
  </w:num>
  <w:num w:numId="2">
    <w:abstractNumId w:val="17"/>
    <w:lvlOverride w:ilvl="0">
      <w:startOverride w:val="1"/>
    </w:lvlOverride>
  </w:num>
  <w:num w:numId="3">
    <w:abstractNumId w:val="29"/>
  </w:num>
  <w:num w:numId="4">
    <w:abstractNumId w:val="15"/>
  </w:num>
  <w:num w:numId="5">
    <w:abstractNumId w:val="3"/>
  </w:num>
  <w:num w:numId="6">
    <w:abstractNumId w:val="11"/>
  </w:num>
  <w:num w:numId="7">
    <w:abstractNumId w:val="23"/>
  </w:num>
  <w:num w:numId="8">
    <w:abstractNumId w:val="6"/>
  </w:num>
  <w:num w:numId="9">
    <w:abstractNumId w:val="13"/>
  </w:num>
  <w:num w:numId="10">
    <w:abstractNumId w:val="19"/>
  </w:num>
  <w:num w:numId="11">
    <w:abstractNumId w:val="0"/>
  </w:num>
  <w:num w:numId="12">
    <w:abstractNumId w:val="0"/>
  </w:num>
  <w:num w:numId="13">
    <w:abstractNumId w:val="9"/>
  </w:num>
  <w:num w:numId="14">
    <w:abstractNumId w:val="25"/>
  </w:num>
  <w:num w:numId="15">
    <w:abstractNumId w:val="10"/>
  </w:num>
  <w:num w:numId="16">
    <w:abstractNumId w:val="24"/>
  </w:num>
  <w:num w:numId="17">
    <w:abstractNumId w:val="5"/>
  </w:num>
  <w:num w:numId="18">
    <w:abstractNumId w:val="21"/>
  </w:num>
  <w:num w:numId="19">
    <w:abstractNumId w:val="22"/>
  </w:num>
  <w:num w:numId="20">
    <w:abstractNumId w:val="0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2"/>
  </w:num>
  <w:num w:numId="24">
    <w:abstractNumId w:val="18"/>
  </w:num>
  <w:num w:numId="25">
    <w:abstractNumId w:val="14"/>
  </w:num>
  <w:num w:numId="26">
    <w:abstractNumId w:val="28"/>
  </w:num>
  <w:num w:numId="27">
    <w:abstractNumId w:val="27"/>
  </w:num>
  <w:num w:numId="28">
    <w:abstractNumId w:val="8"/>
  </w:num>
  <w:num w:numId="29">
    <w:abstractNumId w:val="20"/>
  </w:num>
  <w:num w:numId="30">
    <w:abstractNumId w:val="12"/>
  </w:num>
  <w:num w:numId="31">
    <w:abstractNumId w:val="4"/>
  </w:num>
  <w:num w:numId="32">
    <w:abstractNumId w:val="26"/>
  </w:num>
  <w:num w:numId="33">
    <w:abstractNumId w:val="7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EE"/>
    <w:rsid w:val="00000556"/>
    <w:rsid w:val="000040A7"/>
    <w:rsid w:val="0000648C"/>
    <w:rsid w:val="00010056"/>
    <w:rsid w:val="00014C39"/>
    <w:rsid w:val="0002197F"/>
    <w:rsid w:val="000266DC"/>
    <w:rsid w:val="00037473"/>
    <w:rsid w:val="00050CCD"/>
    <w:rsid w:val="00056510"/>
    <w:rsid w:val="0006784D"/>
    <w:rsid w:val="00077A2E"/>
    <w:rsid w:val="00083D51"/>
    <w:rsid w:val="00084934"/>
    <w:rsid w:val="00087F54"/>
    <w:rsid w:val="000B0311"/>
    <w:rsid w:val="000B551F"/>
    <w:rsid w:val="000C2DEF"/>
    <w:rsid w:val="000C67AF"/>
    <w:rsid w:val="000D1ED1"/>
    <w:rsid w:val="000E5441"/>
    <w:rsid w:val="001102A4"/>
    <w:rsid w:val="0011229B"/>
    <w:rsid w:val="00115C08"/>
    <w:rsid w:val="00121BC8"/>
    <w:rsid w:val="001236BF"/>
    <w:rsid w:val="00125690"/>
    <w:rsid w:val="0014477B"/>
    <w:rsid w:val="00150ABF"/>
    <w:rsid w:val="00152B80"/>
    <w:rsid w:val="001601D8"/>
    <w:rsid w:val="00163672"/>
    <w:rsid w:val="00182114"/>
    <w:rsid w:val="00186AA5"/>
    <w:rsid w:val="001901CB"/>
    <w:rsid w:val="001A0B97"/>
    <w:rsid w:val="001B3FD9"/>
    <w:rsid w:val="001B413C"/>
    <w:rsid w:val="001B7233"/>
    <w:rsid w:val="001C2D48"/>
    <w:rsid w:val="001E6721"/>
    <w:rsid w:val="001F35B5"/>
    <w:rsid w:val="001F5D5A"/>
    <w:rsid w:val="001F69A5"/>
    <w:rsid w:val="002155AD"/>
    <w:rsid w:val="00223F12"/>
    <w:rsid w:val="00236548"/>
    <w:rsid w:val="00244BA1"/>
    <w:rsid w:val="00245C16"/>
    <w:rsid w:val="00246BC2"/>
    <w:rsid w:val="00253111"/>
    <w:rsid w:val="00264910"/>
    <w:rsid w:val="00265007"/>
    <w:rsid w:val="002706A4"/>
    <w:rsid w:val="002767D9"/>
    <w:rsid w:val="00277C89"/>
    <w:rsid w:val="00283FAB"/>
    <w:rsid w:val="00290642"/>
    <w:rsid w:val="002A3B83"/>
    <w:rsid w:val="002A555B"/>
    <w:rsid w:val="002B42A9"/>
    <w:rsid w:val="002B6CCC"/>
    <w:rsid w:val="002C5337"/>
    <w:rsid w:val="002D03F5"/>
    <w:rsid w:val="002D1245"/>
    <w:rsid w:val="002D4DC6"/>
    <w:rsid w:val="002E3183"/>
    <w:rsid w:val="002E6BED"/>
    <w:rsid w:val="002F195B"/>
    <w:rsid w:val="0030067A"/>
    <w:rsid w:val="00305FDE"/>
    <w:rsid w:val="003062A1"/>
    <w:rsid w:val="00326E7F"/>
    <w:rsid w:val="00334104"/>
    <w:rsid w:val="00334981"/>
    <w:rsid w:val="00334B07"/>
    <w:rsid w:val="00335773"/>
    <w:rsid w:val="003368EB"/>
    <w:rsid w:val="00350169"/>
    <w:rsid w:val="003526C9"/>
    <w:rsid w:val="003640D6"/>
    <w:rsid w:val="0036541D"/>
    <w:rsid w:val="003726BC"/>
    <w:rsid w:val="00374FEA"/>
    <w:rsid w:val="003842A2"/>
    <w:rsid w:val="003904C8"/>
    <w:rsid w:val="00392ECB"/>
    <w:rsid w:val="003B47A8"/>
    <w:rsid w:val="003C0BF8"/>
    <w:rsid w:val="003C3831"/>
    <w:rsid w:val="003E1E1C"/>
    <w:rsid w:val="003F305A"/>
    <w:rsid w:val="00400A81"/>
    <w:rsid w:val="00405E25"/>
    <w:rsid w:val="004115D5"/>
    <w:rsid w:val="004160AB"/>
    <w:rsid w:val="00420F8B"/>
    <w:rsid w:val="00421753"/>
    <w:rsid w:val="00433AA0"/>
    <w:rsid w:val="00452AE9"/>
    <w:rsid w:val="004548E3"/>
    <w:rsid w:val="00456697"/>
    <w:rsid w:val="0046220B"/>
    <w:rsid w:val="0048552F"/>
    <w:rsid w:val="00491E8A"/>
    <w:rsid w:val="00496DCB"/>
    <w:rsid w:val="004A7A99"/>
    <w:rsid w:val="004B2034"/>
    <w:rsid w:val="004B2D9F"/>
    <w:rsid w:val="004B2E5B"/>
    <w:rsid w:val="004B6A4C"/>
    <w:rsid w:val="004B6C88"/>
    <w:rsid w:val="004C4C02"/>
    <w:rsid w:val="004C624A"/>
    <w:rsid w:val="004C794D"/>
    <w:rsid w:val="004D402B"/>
    <w:rsid w:val="004D5FC4"/>
    <w:rsid w:val="004F4208"/>
    <w:rsid w:val="004F46CF"/>
    <w:rsid w:val="004F6875"/>
    <w:rsid w:val="00503377"/>
    <w:rsid w:val="00504DE2"/>
    <w:rsid w:val="00507E7E"/>
    <w:rsid w:val="005160F2"/>
    <w:rsid w:val="0052573A"/>
    <w:rsid w:val="00525BB2"/>
    <w:rsid w:val="00530B24"/>
    <w:rsid w:val="00531998"/>
    <w:rsid w:val="00536D17"/>
    <w:rsid w:val="00542201"/>
    <w:rsid w:val="00555812"/>
    <w:rsid w:val="00556B1D"/>
    <w:rsid w:val="0056352C"/>
    <w:rsid w:val="0056380C"/>
    <w:rsid w:val="00564BC4"/>
    <w:rsid w:val="00581A76"/>
    <w:rsid w:val="00584EAD"/>
    <w:rsid w:val="00586326"/>
    <w:rsid w:val="005912F8"/>
    <w:rsid w:val="00593B35"/>
    <w:rsid w:val="005A1AEE"/>
    <w:rsid w:val="005C1CE8"/>
    <w:rsid w:val="005E1E4B"/>
    <w:rsid w:val="005E444C"/>
    <w:rsid w:val="006070F7"/>
    <w:rsid w:val="00613412"/>
    <w:rsid w:val="00621CA7"/>
    <w:rsid w:val="006329B4"/>
    <w:rsid w:val="00633537"/>
    <w:rsid w:val="0063507C"/>
    <w:rsid w:val="00654134"/>
    <w:rsid w:val="00657AC7"/>
    <w:rsid w:val="00661394"/>
    <w:rsid w:val="006623F8"/>
    <w:rsid w:val="00667520"/>
    <w:rsid w:val="0067308A"/>
    <w:rsid w:val="006A20F4"/>
    <w:rsid w:val="006A57FF"/>
    <w:rsid w:val="006C22EF"/>
    <w:rsid w:val="006F1095"/>
    <w:rsid w:val="006F12D5"/>
    <w:rsid w:val="006F2618"/>
    <w:rsid w:val="0070231E"/>
    <w:rsid w:val="00715ABD"/>
    <w:rsid w:val="007174FD"/>
    <w:rsid w:val="00720BC0"/>
    <w:rsid w:val="00721E65"/>
    <w:rsid w:val="00733950"/>
    <w:rsid w:val="00760CD1"/>
    <w:rsid w:val="00764105"/>
    <w:rsid w:val="00785A85"/>
    <w:rsid w:val="00787255"/>
    <w:rsid w:val="00797E2D"/>
    <w:rsid w:val="007A1523"/>
    <w:rsid w:val="007B12AD"/>
    <w:rsid w:val="007C3CB2"/>
    <w:rsid w:val="007C482F"/>
    <w:rsid w:val="007C6820"/>
    <w:rsid w:val="007E3F11"/>
    <w:rsid w:val="007F0CA7"/>
    <w:rsid w:val="007F1843"/>
    <w:rsid w:val="007F59D0"/>
    <w:rsid w:val="00804BFE"/>
    <w:rsid w:val="00805A41"/>
    <w:rsid w:val="0080612A"/>
    <w:rsid w:val="00822ECA"/>
    <w:rsid w:val="00824BD2"/>
    <w:rsid w:val="00830FE7"/>
    <w:rsid w:val="00832B6F"/>
    <w:rsid w:val="00841358"/>
    <w:rsid w:val="00841E64"/>
    <w:rsid w:val="00845B25"/>
    <w:rsid w:val="00850A80"/>
    <w:rsid w:val="0085790A"/>
    <w:rsid w:val="0087730E"/>
    <w:rsid w:val="008835BE"/>
    <w:rsid w:val="008C6BF3"/>
    <w:rsid w:val="008E4D04"/>
    <w:rsid w:val="008F4173"/>
    <w:rsid w:val="0091386F"/>
    <w:rsid w:val="00924993"/>
    <w:rsid w:val="00926EDC"/>
    <w:rsid w:val="00927661"/>
    <w:rsid w:val="00942D6F"/>
    <w:rsid w:val="00951A08"/>
    <w:rsid w:val="00951BEF"/>
    <w:rsid w:val="009539C3"/>
    <w:rsid w:val="00965691"/>
    <w:rsid w:val="00970813"/>
    <w:rsid w:val="00972DFC"/>
    <w:rsid w:val="009822C9"/>
    <w:rsid w:val="00990165"/>
    <w:rsid w:val="0099389F"/>
    <w:rsid w:val="00994011"/>
    <w:rsid w:val="009A020A"/>
    <w:rsid w:val="009A5CDD"/>
    <w:rsid w:val="009B2F65"/>
    <w:rsid w:val="009B639B"/>
    <w:rsid w:val="009B67E9"/>
    <w:rsid w:val="009C134E"/>
    <w:rsid w:val="009C2742"/>
    <w:rsid w:val="009C70C8"/>
    <w:rsid w:val="009D342A"/>
    <w:rsid w:val="009F0231"/>
    <w:rsid w:val="009F5A08"/>
    <w:rsid w:val="00A17278"/>
    <w:rsid w:val="00A265EE"/>
    <w:rsid w:val="00A27DA9"/>
    <w:rsid w:val="00A362D7"/>
    <w:rsid w:val="00A40A80"/>
    <w:rsid w:val="00A42235"/>
    <w:rsid w:val="00A42703"/>
    <w:rsid w:val="00A553EE"/>
    <w:rsid w:val="00A63C33"/>
    <w:rsid w:val="00A73A12"/>
    <w:rsid w:val="00A91477"/>
    <w:rsid w:val="00A93090"/>
    <w:rsid w:val="00AB2C77"/>
    <w:rsid w:val="00AC026B"/>
    <w:rsid w:val="00AC2D95"/>
    <w:rsid w:val="00AC4D79"/>
    <w:rsid w:val="00AF08E5"/>
    <w:rsid w:val="00AF24CC"/>
    <w:rsid w:val="00B028C1"/>
    <w:rsid w:val="00B10B18"/>
    <w:rsid w:val="00B149A9"/>
    <w:rsid w:val="00B20B8F"/>
    <w:rsid w:val="00B30C80"/>
    <w:rsid w:val="00B404A5"/>
    <w:rsid w:val="00B4235D"/>
    <w:rsid w:val="00B4506E"/>
    <w:rsid w:val="00B75C71"/>
    <w:rsid w:val="00B86235"/>
    <w:rsid w:val="00B97DD7"/>
    <w:rsid w:val="00BA2771"/>
    <w:rsid w:val="00BB1898"/>
    <w:rsid w:val="00BB3710"/>
    <w:rsid w:val="00BB4E04"/>
    <w:rsid w:val="00BC0BD5"/>
    <w:rsid w:val="00BD4742"/>
    <w:rsid w:val="00BD679A"/>
    <w:rsid w:val="00BE40E1"/>
    <w:rsid w:val="00C007BC"/>
    <w:rsid w:val="00C047CE"/>
    <w:rsid w:val="00C429A4"/>
    <w:rsid w:val="00C42D67"/>
    <w:rsid w:val="00C47BEE"/>
    <w:rsid w:val="00C55D66"/>
    <w:rsid w:val="00C61D65"/>
    <w:rsid w:val="00C73397"/>
    <w:rsid w:val="00C9094E"/>
    <w:rsid w:val="00C92F05"/>
    <w:rsid w:val="00C9593C"/>
    <w:rsid w:val="00C95E73"/>
    <w:rsid w:val="00CA0D86"/>
    <w:rsid w:val="00CA16DE"/>
    <w:rsid w:val="00CB2393"/>
    <w:rsid w:val="00CB6B9C"/>
    <w:rsid w:val="00CC6175"/>
    <w:rsid w:val="00CE7811"/>
    <w:rsid w:val="00CF0711"/>
    <w:rsid w:val="00CF1935"/>
    <w:rsid w:val="00CF1C8C"/>
    <w:rsid w:val="00D34EF1"/>
    <w:rsid w:val="00D403C6"/>
    <w:rsid w:val="00D41D04"/>
    <w:rsid w:val="00D424E2"/>
    <w:rsid w:val="00D53518"/>
    <w:rsid w:val="00D55D74"/>
    <w:rsid w:val="00D6200C"/>
    <w:rsid w:val="00D6201D"/>
    <w:rsid w:val="00D6407C"/>
    <w:rsid w:val="00D945C6"/>
    <w:rsid w:val="00D972FF"/>
    <w:rsid w:val="00DA25F9"/>
    <w:rsid w:val="00DA5967"/>
    <w:rsid w:val="00DA6EC8"/>
    <w:rsid w:val="00DB00F4"/>
    <w:rsid w:val="00DC4DE0"/>
    <w:rsid w:val="00DD2EF2"/>
    <w:rsid w:val="00DD3EC6"/>
    <w:rsid w:val="00DD7B9C"/>
    <w:rsid w:val="00DE1292"/>
    <w:rsid w:val="00DE58C1"/>
    <w:rsid w:val="00DE751C"/>
    <w:rsid w:val="00DF52BE"/>
    <w:rsid w:val="00E01913"/>
    <w:rsid w:val="00E10AC7"/>
    <w:rsid w:val="00E11DC7"/>
    <w:rsid w:val="00E14F98"/>
    <w:rsid w:val="00E178C8"/>
    <w:rsid w:val="00E21195"/>
    <w:rsid w:val="00E51306"/>
    <w:rsid w:val="00E712F2"/>
    <w:rsid w:val="00E811B4"/>
    <w:rsid w:val="00EB3930"/>
    <w:rsid w:val="00EB50D7"/>
    <w:rsid w:val="00EC1AE0"/>
    <w:rsid w:val="00EC5113"/>
    <w:rsid w:val="00EC7847"/>
    <w:rsid w:val="00EE11A7"/>
    <w:rsid w:val="00EF2E51"/>
    <w:rsid w:val="00EF31E0"/>
    <w:rsid w:val="00F00DA4"/>
    <w:rsid w:val="00F104BF"/>
    <w:rsid w:val="00F104EC"/>
    <w:rsid w:val="00F204B5"/>
    <w:rsid w:val="00F23DBD"/>
    <w:rsid w:val="00F32DE4"/>
    <w:rsid w:val="00F33176"/>
    <w:rsid w:val="00F42E35"/>
    <w:rsid w:val="00F431F3"/>
    <w:rsid w:val="00F6303E"/>
    <w:rsid w:val="00F70E46"/>
    <w:rsid w:val="00F7599E"/>
    <w:rsid w:val="00F821A5"/>
    <w:rsid w:val="00F95E11"/>
    <w:rsid w:val="00FA745E"/>
    <w:rsid w:val="00FB39E5"/>
    <w:rsid w:val="00FE1612"/>
    <w:rsid w:val="00FE3172"/>
    <w:rsid w:val="00FF2636"/>
    <w:rsid w:val="00FF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CA20F5"/>
  <w15:chartTrackingRefBased/>
  <w15:docId w15:val="{7141545F-F399-4039-9E98-296996FE7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pacing w:line="240" w:lineRule="atLeast"/>
    </w:pPr>
    <w:rPr>
      <w:lang w:eastAsia="en-US"/>
    </w:rPr>
  </w:style>
  <w:style w:type="paragraph" w:styleId="1">
    <w:name w:val="heading 1"/>
    <w:aliases w:val="l1,level 1 heading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0"/>
    <w:next w:val="a0"/>
    <w:semiHidden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semiHidden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1">
    <w:name w:val="Bullet1"/>
    <w:basedOn w:val="a0"/>
    <w:pPr>
      <w:ind w:left="720" w:hanging="432"/>
    </w:pPr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pPr>
      <w:keepLines/>
      <w:spacing w:after="120"/>
      <w:ind w:left="720"/>
    </w:pPr>
  </w:style>
  <w:style w:type="paragraph" w:styleId="ab">
    <w:name w:val="Document Map"/>
    <w:basedOn w:val="a0"/>
    <w:semiHidden/>
    <w:pPr>
      <w:shd w:val="clear" w:color="auto" w:fill="000080"/>
    </w:pPr>
    <w:rPr>
      <w:rFonts w:ascii="Tahoma" w:hAnsi="Tahoma"/>
    </w:r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semiHidden/>
    <w:pPr>
      <w:ind w:left="600"/>
    </w:pPr>
  </w:style>
  <w:style w:type="paragraph" w:styleId="50">
    <w:name w:val="toc 5"/>
    <w:basedOn w:val="a0"/>
    <w:next w:val="a0"/>
    <w:semiHidden/>
    <w:pPr>
      <w:ind w:left="800"/>
    </w:pPr>
  </w:style>
  <w:style w:type="paragraph" w:styleId="60">
    <w:name w:val="toc 6"/>
    <w:basedOn w:val="a0"/>
    <w:next w:val="a0"/>
    <w:semiHidden/>
    <w:pPr>
      <w:ind w:left="1000"/>
    </w:pPr>
  </w:style>
  <w:style w:type="paragraph" w:styleId="70">
    <w:name w:val="toc 7"/>
    <w:basedOn w:val="a0"/>
    <w:next w:val="a0"/>
    <w:semiHidden/>
    <w:pPr>
      <w:ind w:left="1200"/>
    </w:pPr>
  </w:style>
  <w:style w:type="paragraph" w:styleId="80">
    <w:name w:val="toc 8"/>
    <w:basedOn w:val="a0"/>
    <w:next w:val="a0"/>
    <w:semiHidden/>
    <w:pPr>
      <w:ind w:left="1400"/>
    </w:pPr>
  </w:style>
  <w:style w:type="paragraph" w:styleId="90">
    <w:name w:val="toc 9"/>
    <w:basedOn w:val="a0"/>
    <w:next w:val="a0"/>
    <w:semiHidden/>
    <w:pPr>
      <w:ind w:left="1600"/>
    </w:pPr>
  </w:style>
  <w:style w:type="paragraph" w:styleId="21">
    <w:name w:val="Body Text 2"/>
    <w:basedOn w:val="a0"/>
    <w:rPr>
      <w:i/>
      <w:color w:val="0000FF"/>
    </w:rPr>
  </w:style>
  <w:style w:type="paragraph" w:styleId="ae">
    <w:name w:val="Body Text Indent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autoRedefine/>
    <w:pPr>
      <w:spacing w:before="120" w:after="120"/>
      <w:ind w:left="763"/>
    </w:pPr>
    <w:rPr>
      <w:i/>
      <w:color w:val="0000FF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character" w:styleId="af1">
    <w:name w:val="Strong"/>
    <w:qFormat/>
    <w:rPr>
      <w:b/>
      <w:bCs/>
    </w:rPr>
  </w:style>
  <w:style w:type="paragraph" w:customStyle="1" w:styleId="TOC1">
    <w:name w:val="TOC 제목1"/>
    <w:basedOn w:val="1"/>
    <w:next w:val="a0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outlineLvl w:val="9"/>
    </w:pPr>
    <w:rPr>
      <w:rFonts w:eastAsia="굴림체"/>
      <w:kern w:val="28"/>
      <w:sz w:val="32"/>
      <w:lang w:eastAsia="ko-KR"/>
    </w:rPr>
  </w:style>
  <w:style w:type="paragraph" w:customStyle="1" w:styleId="2-chojh">
    <w:name w:val="글머리 2-chojh"/>
    <w:basedOn w:val="a0"/>
    <w:pPr>
      <w:numPr>
        <w:numId w:val="3"/>
      </w:numPr>
      <w:tabs>
        <w:tab w:val="left" w:pos="709"/>
      </w:tabs>
      <w:wordWrap w:val="0"/>
      <w:spacing w:line="260" w:lineRule="atLeast"/>
      <w:jc w:val="both"/>
    </w:pPr>
    <w:rPr>
      <w:rFonts w:ascii="Arial" w:eastAsia="굴림"/>
      <w:kern w:val="2"/>
      <w:lang w:eastAsia="ko-KR"/>
    </w:rPr>
  </w:style>
  <w:style w:type="paragraph" w:customStyle="1" w:styleId="a">
    <w:name w:val="절차 리스트"/>
    <w:autoRedefine/>
    <w:pPr>
      <w:numPr>
        <w:numId w:val="4"/>
      </w:numPr>
      <w:overflowPunct w:val="0"/>
      <w:spacing w:line="260" w:lineRule="atLeast"/>
      <w:ind w:leftChars="300" w:left="1000" w:hangingChars="200" w:hanging="200"/>
    </w:pPr>
    <w:rPr>
      <w:rFonts w:ascii="굴림" w:eastAsia="굴림" w:hAnsi="굴림"/>
      <w:noProof/>
    </w:rPr>
  </w:style>
  <w:style w:type="paragraph" w:styleId="af2">
    <w:name w:val="Date"/>
    <w:basedOn w:val="a0"/>
    <w:next w:val="a0"/>
    <w:rPr>
      <w:lang w:eastAsia="ko-KR"/>
    </w:rPr>
  </w:style>
  <w:style w:type="paragraph" w:styleId="af3">
    <w:name w:val="caption"/>
    <w:basedOn w:val="a0"/>
    <w:next w:val="a0"/>
    <w:qFormat/>
    <w:rsid w:val="003B47A8"/>
    <w:pPr>
      <w:wordWrap w:val="0"/>
      <w:autoSpaceDE w:val="0"/>
      <w:autoSpaceDN w:val="0"/>
      <w:spacing w:line="240" w:lineRule="auto"/>
      <w:jc w:val="both"/>
    </w:pPr>
    <w:rPr>
      <w:rFonts w:ascii="바탕"/>
      <w:b/>
      <w:bCs/>
      <w:kern w:val="2"/>
      <w:lang w:eastAsia="ko-KR"/>
    </w:rPr>
  </w:style>
  <w:style w:type="table" w:styleId="af4">
    <w:name w:val="Table Grid"/>
    <w:basedOn w:val="a2"/>
    <w:rsid w:val="003B47A8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0"/>
    <w:rsid w:val="003B47A8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styleId="af6">
    <w:name w:val="Balloon Text"/>
    <w:basedOn w:val="a0"/>
    <w:semiHidden/>
    <w:rsid w:val="00290642"/>
    <w:rPr>
      <w:rFonts w:ascii="Arial" w:eastAsia="돋움" w:hAnsi="Arial"/>
      <w:sz w:val="18"/>
      <w:szCs w:val="18"/>
    </w:rPr>
  </w:style>
  <w:style w:type="paragraph" w:styleId="af7">
    <w:name w:val="List Paragraph"/>
    <w:basedOn w:val="a0"/>
    <w:uiPriority w:val="34"/>
    <w:qFormat/>
    <w:rsid w:val="00326E7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1.%20&#49548;&#54532;&#53944;&#50920;&#50612;&#53356;&#47000;&#54532;&#53944;\&#50577;&#49885;\rup_wd_tmpl\&#49548;&#54532;&#53944;&#50920;&#50612;%20&#50836;&#44396;%20&#47749;&#49464;&#4943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소프트웨어 요구 명세서.dot</Template>
  <TotalTime>0</TotalTime>
  <Pages>29</Pages>
  <Words>3053</Words>
  <Characters>17405</Characters>
  <Application>Microsoft Office Word</Application>
  <DocSecurity>0</DocSecurity>
  <Lines>145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요구 명세서</vt:lpstr>
    </vt:vector>
  </TitlesOfParts>
  <Company>&lt;Company Name&gt;</Company>
  <LinksUpToDate>false</LinksUpToDate>
  <CharactersWithSpaces>20418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요구 명세서</dc:title>
  <dc:subject>차기프로젝트</dc:subject>
  <dc:creator>김정아</dc:creator>
  <cp:keywords>시스템명</cp:keywords>
  <cp:lastModifiedBy>Kim Luke</cp:lastModifiedBy>
  <cp:revision>2</cp:revision>
  <cp:lastPrinted>2006-03-03T07:52:00Z</cp:lastPrinted>
  <dcterms:created xsi:type="dcterms:W3CDTF">2019-06-04T08:52:00Z</dcterms:created>
  <dcterms:modified xsi:type="dcterms:W3CDTF">2019-06-04T08:52:00Z</dcterms:modified>
</cp:coreProperties>
</file>